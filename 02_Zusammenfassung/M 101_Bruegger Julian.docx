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FF5711" w14:textId="1A901CA4" w:rsidR="00797CDE" w:rsidRPr="00797CDE" w:rsidRDefault="00B73D38" w:rsidP="00797CDE">
      <w:pPr>
        <w:pStyle w:val="Titel"/>
      </w:pPr>
      <w:r>
        <w:t xml:space="preserve">Modul </w:t>
      </w:r>
      <w:r w:rsidR="00C26EDF">
        <w:t>101</w:t>
      </w:r>
    </w:p>
    <w:p w14:paraId="12BBF435" w14:textId="3CAEFED7" w:rsidR="00797CDE" w:rsidRPr="00C26EDF" w:rsidRDefault="00B73D38" w:rsidP="00797CDE">
      <w:pPr>
        <w:pStyle w:val="Untertitel"/>
      </w:pPr>
      <w:r w:rsidRPr="00B73D38">
        <w:rPr>
          <w:color w:val="6C26D2" w:themeColor="accent5"/>
        </w:rPr>
        <w:t xml:space="preserve">Webauftritt </w:t>
      </w:r>
      <w:r w:rsidRPr="00B73D38">
        <w:rPr>
          <w:color w:val="CD37C6"/>
        </w:rPr>
        <w:t>erstellen</w:t>
      </w:r>
      <w:r>
        <w:t xml:space="preserve"> </w:t>
      </w:r>
      <w:r w:rsidRPr="00B73D38">
        <w:rPr>
          <w:color w:val="E0B61A"/>
        </w:rPr>
        <w:t>und</w:t>
      </w:r>
      <w:r>
        <w:t xml:space="preserve"> </w:t>
      </w:r>
      <w:r w:rsidRPr="00B73D38">
        <w:rPr>
          <w:color w:val="00B0F0"/>
        </w:rPr>
        <w:t>Veröffentlichen</w:t>
      </w:r>
    </w:p>
    <w:p w14:paraId="4F943E3D" w14:textId="3A1C1AA9" w:rsidR="00797CDE" w:rsidRDefault="000E2489" w:rsidP="00797CDE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80256" behindDoc="0" locked="0" layoutInCell="1" allowOverlap="1" wp14:anchorId="32AFC461" wp14:editId="67E5495C">
            <wp:simplePos x="0" y="0"/>
            <wp:positionH relativeFrom="page">
              <wp:posOffset>-274955</wp:posOffset>
            </wp:positionH>
            <wp:positionV relativeFrom="page">
              <wp:posOffset>8308503</wp:posOffset>
            </wp:positionV>
            <wp:extent cx="7835265" cy="3263265"/>
            <wp:effectExtent l="0" t="0" r="0" b="0"/>
            <wp:wrapSquare wrapText="bothSides"/>
            <wp:docPr id="5" name="Grafik 5" descr="C:\Users\brj\Downloads\csm_vernetzung_80cc1f58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rj\Downloads\csm_vernetzung_80cc1f58c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265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EDF">
        <w:rPr>
          <w:noProof/>
        </w:rPr>
        <w:drawing>
          <wp:anchor distT="0" distB="0" distL="114300" distR="114300" simplePos="0" relativeHeight="251675647" behindDoc="0" locked="0" layoutInCell="1" allowOverlap="1" wp14:anchorId="413A0739" wp14:editId="6337A9CC">
            <wp:simplePos x="0" y="0"/>
            <wp:positionH relativeFrom="margin">
              <wp:posOffset>-1117600</wp:posOffset>
            </wp:positionH>
            <wp:positionV relativeFrom="margin">
              <wp:posOffset>2693218</wp:posOffset>
            </wp:positionV>
            <wp:extent cx="8057515" cy="4834255"/>
            <wp:effectExtent l="0" t="0" r="635" b="4445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7515" cy="48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7CDE">
        <w:br w:type="page"/>
      </w:r>
    </w:p>
    <w:p w14:paraId="052491B7" w14:textId="77777777" w:rsidR="00797CDE" w:rsidRDefault="00C62C47" w:rsidP="00797CDE">
      <w:pPr>
        <w:spacing w:after="160" w:line="259" w:lineRule="auto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4112" behindDoc="0" locked="0" layoutInCell="1" allowOverlap="1" wp14:anchorId="47CA0D6D" wp14:editId="2D71F3AD">
                <wp:simplePos x="0" y="0"/>
                <wp:positionH relativeFrom="column">
                  <wp:posOffset>-55880</wp:posOffset>
                </wp:positionH>
                <wp:positionV relativeFrom="paragraph">
                  <wp:posOffset>5876127</wp:posOffset>
                </wp:positionV>
                <wp:extent cx="6198870" cy="1404620"/>
                <wp:effectExtent l="0" t="0" r="11430" b="10795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887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769C1D" w14:textId="77777777" w:rsidR="00797CDE" w:rsidRDefault="00797CDE" w:rsidP="00797CDE">
                            <w:pPr>
                              <w:tabs>
                                <w:tab w:val="left" w:pos="993"/>
                                <w:tab w:val="left" w:pos="4253"/>
                              </w:tabs>
                            </w:pPr>
                            <w:r>
                              <w:tab/>
                            </w:r>
                          </w:p>
                          <w:p w14:paraId="054FF4A2" w14:textId="77777777" w:rsidR="00797CDE" w:rsidRDefault="00797CDE" w:rsidP="00797CDE">
                            <w:pPr>
                              <w:tabs>
                                <w:tab w:val="left" w:pos="993"/>
                                <w:tab w:val="left" w:pos="4253"/>
                              </w:tabs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</w:pPr>
                            <w:r w:rsidRPr="00603E78">
                              <w:rPr>
                                <w:sz w:val="24"/>
                              </w:rPr>
                              <w:tab/>
                            </w:r>
                            <w:r w:rsidRPr="00603E78"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t xml:space="preserve">Autor: </w:t>
                            </w:r>
                            <w:r w:rsidRPr="00603E78"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tab/>
                            </w:r>
                            <w:r w:rsidRPr="00603E78"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fldChar w:fldCharType="begin"/>
                            </w:r>
                            <w:r w:rsidRPr="00603E78"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instrText xml:space="preserve"> USERNAME   \* MERGEFORMAT </w:instrText>
                            </w:r>
                            <w:r w:rsidRPr="00603E78"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fldChar w:fldCharType="separate"/>
                            </w:r>
                            <w:r w:rsidR="00C26EDF">
                              <w:rPr>
                                <w:rFonts w:ascii="Courier New" w:hAnsi="Courier New" w:cs="Courier New"/>
                                <w:noProof/>
                                <w:sz w:val="28"/>
                                <w:szCs w:val="24"/>
                              </w:rPr>
                              <w:t>Julian Brügger</w:t>
                            </w:r>
                            <w:r w:rsidRPr="00603E78"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fldChar w:fldCharType="end"/>
                            </w:r>
                          </w:p>
                          <w:p w14:paraId="67689423" w14:textId="77777777" w:rsidR="00797CDE" w:rsidRPr="00603E78" w:rsidRDefault="00797CDE" w:rsidP="00797CDE">
                            <w:pPr>
                              <w:tabs>
                                <w:tab w:val="left" w:pos="993"/>
                                <w:tab w:val="left" w:pos="4253"/>
                              </w:tabs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tab/>
                              <w:t>Dozent:</w:t>
                            </w:r>
                            <w:r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tab/>
                            </w:r>
                          </w:p>
                          <w:p w14:paraId="3207DFC7" w14:textId="77777777" w:rsidR="00797CDE" w:rsidRDefault="00797CDE" w:rsidP="00797CDE">
                            <w:pPr>
                              <w:tabs>
                                <w:tab w:val="left" w:pos="993"/>
                                <w:tab w:val="left" w:pos="4253"/>
                              </w:tabs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</w:pPr>
                            <w:r w:rsidRPr="00603E78"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tab/>
                              <w:t>Erstellungsdatum:</w:t>
                            </w:r>
                            <w:r w:rsidRPr="00603E78"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tab/>
                            </w:r>
                            <w:r w:rsidRPr="00603E78"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fldChar w:fldCharType="begin"/>
                            </w:r>
                            <w:r w:rsidRPr="00603E78"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instrText xml:space="preserve"> CREATEDATE  \@ "d. MMMM yyyy"  \* MERGEFORMAT </w:instrText>
                            </w:r>
                            <w:r w:rsidRPr="00603E78"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fldChar w:fldCharType="separate"/>
                            </w:r>
                            <w:r w:rsidR="00C26EDF">
                              <w:rPr>
                                <w:rFonts w:ascii="Courier New" w:hAnsi="Courier New" w:cs="Courier New"/>
                                <w:noProof/>
                                <w:sz w:val="28"/>
                                <w:szCs w:val="24"/>
                              </w:rPr>
                              <w:t>30. Oktober 2019</w:t>
                            </w:r>
                            <w:r w:rsidRPr="00603E78"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fldChar w:fldCharType="end"/>
                            </w:r>
                          </w:p>
                          <w:p w14:paraId="73209FB2" w14:textId="312E089B" w:rsidR="00C62C47" w:rsidRPr="00603E78" w:rsidRDefault="00C62C47" w:rsidP="00797CDE">
                            <w:pPr>
                              <w:tabs>
                                <w:tab w:val="left" w:pos="993"/>
                                <w:tab w:val="left" w:pos="4253"/>
                              </w:tabs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tab/>
                              <w:t>Zuletzt Geändert:</w:t>
                            </w:r>
                            <w:r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instrText xml:space="preserve"> SAVEDATE  \@ "d. MMMM yyyy"  \* MERGEFORMAT </w:instrText>
                            </w:r>
                            <w:r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fldChar w:fldCharType="separate"/>
                            </w:r>
                            <w:r w:rsidR="0032522D">
                              <w:rPr>
                                <w:rFonts w:ascii="Courier New" w:hAnsi="Courier New" w:cs="Courier New"/>
                                <w:noProof/>
                                <w:sz w:val="28"/>
                                <w:szCs w:val="24"/>
                              </w:rPr>
                              <w:t>30. Oktober 2019</w:t>
                            </w:r>
                            <w:r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instrText xml:space="preserve"> USERINITIALS   \* MERGEFORMAT </w:instrText>
                            </w:r>
                            <w:r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fldChar w:fldCharType="separate"/>
                            </w:r>
                            <w:r w:rsidR="00C26EDF">
                              <w:rPr>
                                <w:rFonts w:ascii="Courier New" w:hAnsi="Courier New" w:cs="Courier New"/>
                                <w:noProof/>
                                <w:sz w:val="28"/>
                                <w:szCs w:val="24"/>
                              </w:rPr>
                              <w:t>BRJ</w:t>
                            </w:r>
                            <w:r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fldChar w:fldCharType="end"/>
                            </w:r>
                          </w:p>
                          <w:p w14:paraId="459B57AA" w14:textId="77777777" w:rsidR="00797CDE" w:rsidRPr="00603E78" w:rsidRDefault="00797CDE" w:rsidP="00797CDE">
                            <w:pPr>
                              <w:tabs>
                                <w:tab w:val="left" w:pos="993"/>
                                <w:tab w:val="left" w:pos="4253"/>
                              </w:tabs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</w:pPr>
                            <w:r w:rsidRPr="00603E78"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tab/>
                              <w:t>Version:</w:t>
                            </w:r>
                            <w:r w:rsidRPr="00603E78"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tab/>
                            </w:r>
                          </w:p>
                          <w:p w14:paraId="737EF317" w14:textId="77777777" w:rsidR="00797CDE" w:rsidRPr="00603E78" w:rsidRDefault="00797CDE" w:rsidP="00797CDE">
                            <w:pPr>
                              <w:tabs>
                                <w:tab w:val="left" w:pos="993"/>
                                <w:tab w:val="left" w:pos="4253"/>
                              </w:tabs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</w:pPr>
                            <w:r w:rsidRPr="00603E78"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tab/>
                              <w:t>Druckdatum:</w:t>
                            </w:r>
                            <w:r w:rsidRPr="00603E78"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tab/>
                            </w:r>
                            <w:r w:rsidRPr="00603E78"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fldChar w:fldCharType="begin"/>
                            </w:r>
                            <w:r w:rsidRPr="00603E78"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instrText xml:space="preserve"> PRINTDATE   \* MERGEFORMAT </w:instrText>
                            </w:r>
                            <w:r w:rsidRPr="00603E78"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fldChar w:fldCharType="separate"/>
                            </w:r>
                            <w:r w:rsidR="00C26EDF">
                              <w:rPr>
                                <w:rFonts w:ascii="Courier New" w:hAnsi="Courier New" w:cs="Courier New"/>
                                <w:noProof/>
                                <w:sz w:val="28"/>
                                <w:szCs w:val="24"/>
                              </w:rPr>
                              <w:t>00.00.0000 00:00:00</w:t>
                            </w:r>
                            <w:r w:rsidRPr="00603E78"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fldChar w:fldCharType="end"/>
                            </w:r>
                          </w:p>
                          <w:p w14:paraId="6840AD7E" w14:textId="77777777" w:rsidR="00797CDE" w:rsidRPr="00603E78" w:rsidRDefault="00797CDE" w:rsidP="00797CDE">
                            <w:pPr>
                              <w:tabs>
                                <w:tab w:val="left" w:pos="993"/>
                                <w:tab w:val="left" w:pos="4253"/>
                              </w:tabs>
                              <w:rPr>
                                <w:rFonts w:ascii="Courier New" w:hAnsi="Courier New" w:cs="Courier New"/>
                                <w:sz w:val="32"/>
                                <w:szCs w:val="24"/>
                              </w:rPr>
                            </w:pPr>
                            <w:r w:rsidRPr="00603E78"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tab/>
                              <w:t>Anforderungen:</w:t>
                            </w:r>
                            <w:r w:rsidRPr="00603E78"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tab/>
                            </w:r>
                          </w:p>
                          <w:p w14:paraId="144CA998" w14:textId="77777777" w:rsidR="00797CDE" w:rsidRPr="00603E78" w:rsidRDefault="00797CDE" w:rsidP="00797CDE">
                            <w:pPr>
                              <w:tabs>
                                <w:tab w:val="left" w:pos="993"/>
                                <w:tab w:val="left" w:pos="4253"/>
                              </w:tabs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</w:pPr>
                            <w:r w:rsidRPr="00603E78"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tab/>
                              <w:t>Vorlage:</w:t>
                            </w:r>
                            <w:r w:rsidRPr="00603E78"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tab/>
                            </w:r>
                            <w:r w:rsidRPr="00603E78"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fldChar w:fldCharType="begin"/>
                            </w:r>
                            <w:r w:rsidRPr="00603E78"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instrText xml:space="preserve"> TEMPLATE   \* MERGEFORMAT </w:instrText>
                            </w:r>
                            <w:r w:rsidRPr="00603E78"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fldChar w:fldCharType="separate"/>
                            </w:r>
                            <w:r w:rsidR="00C26EDF">
                              <w:rPr>
                                <w:rFonts w:ascii="Courier New" w:hAnsi="Courier New" w:cs="Courier New"/>
                                <w:noProof/>
                                <w:sz w:val="28"/>
                                <w:szCs w:val="24"/>
                              </w:rPr>
                              <w:t>Vorlage_Allgemein.dotx</w:t>
                            </w:r>
                            <w:r w:rsidRPr="00603E78">
                              <w:rPr>
                                <w:rFonts w:ascii="Courier New" w:hAnsi="Courier New" w:cs="Courier New"/>
                                <w:sz w:val="28"/>
                                <w:szCs w:val="24"/>
                              </w:rPr>
                              <w:fldChar w:fldCharType="end"/>
                            </w:r>
                          </w:p>
                          <w:p w14:paraId="5C12F87F" w14:textId="77777777" w:rsidR="00797CDE" w:rsidRDefault="00797CDE" w:rsidP="00797CDE">
                            <w:pPr>
                              <w:tabs>
                                <w:tab w:val="left" w:pos="993"/>
                                <w:tab w:val="left" w:pos="4253"/>
                              </w:tabs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7CA0D6D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-4.4pt;margin-top:462.7pt;width:488.1pt;height:110.6pt;z-index:251674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" fillcolor="#f2f2f2 [3052]" strokecolor="white [3212]">
                <v:textbox style="mso-fit-shape-to-text:t">
                  <w:txbxContent>
                    <w:p w14:paraId="74769C1D" w14:textId="77777777" w:rsidR="00797CDE" w:rsidRDefault="00797CDE" w:rsidP="00797CDE">
                      <w:pPr>
                        <w:tabs>
                          <w:tab w:val="left" w:pos="993"/>
                          <w:tab w:val="left" w:pos="4253"/>
                        </w:tabs>
                      </w:pPr>
                      <w:r>
                        <w:tab/>
                      </w:r>
                    </w:p>
                    <w:p w14:paraId="054FF4A2" w14:textId="77777777" w:rsidR="00797CDE" w:rsidRDefault="00797CDE" w:rsidP="00797CDE">
                      <w:pPr>
                        <w:tabs>
                          <w:tab w:val="left" w:pos="993"/>
                          <w:tab w:val="left" w:pos="4253"/>
                        </w:tabs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</w:pPr>
                      <w:r w:rsidRPr="00603E78">
                        <w:rPr>
                          <w:sz w:val="24"/>
                        </w:rPr>
                        <w:tab/>
                      </w:r>
                      <w:r w:rsidRPr="00603E78"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t xml:space="preserve">Autor: </w:t>
                      </w:r>
                      <w:r w:rsidRPr="00603E78"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tab/>
                      </w:r>
                      <w:r w:rsidRPr="00603E78"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fldChar w:fldCharType="begin"/>
                      </w:r>
                      <w:r w:rsidRPr="00603E78"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instrText xml:space="preserve"> USERNAME   \* MERGEFORMAT </w:instrText>
                      </w:r>
                      <w:r w:rsidRPr="00603E78"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fldChar w:fldCharType="separate"/>
                      </w:r>
                      <w:r w:rsidR="00C26EDF">
                        <w:rPr>
                          <w:rFonts w:ascii="Courier New" w:hAnsi="Courier New" w:cs="Courier New"/>
                          <w:noProof/>
                          <w:sz w:val="28"/>
                          <w:szCs w:val="24"/>
                        </w:rPr>
                        <w:t>Julian Brügger</w:t>
                      </w:r>
                      <w:r w:rsidRPr="00603E78"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fldChar w:fldCharType="end"/>
                      </w:r>
                    </w:p>
                    <w:p w14:paraId="67689423" w14:textId="77777777" w:rsidR="00797CDE" w:rsidRPr="00603E78" w:rsidRDefault="00797CDE" w:rsidP="00797CDE">
                      <w:pPr>
                        <w:tabs>
                          <w:tab w:val="left" w:pos="993"/>
                          <w:tab w:val="left" w:pos="4253"/>
                        </w:tabs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tab/>
                        <w:t>Dozent:</w:t>
                      </w:r>
                      <w:r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tab/>
                      </w:r>
                    </w:p>
                    <w:p w14:paraId="3207DFC7" w14:textId="77777777" w:rsidR="00797CDE" w:rsidRDefault="00797CDE" w:rsidP="00797CDE">
                      <w:pPr>
                        <w:tabs>
                          <w:tab w:val="left" w:pos="993"/>
                          <w:tab w:val="left" w:pos="4253"/>
                        </w:tabs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</w:pPr>
                      <w:r w:rsidRPr="00603E78"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tab/>
                        <w:t>Erstellungsdatum:</w:t>
                      </w:r>
                      <w:r w:rsidRPr="00603E78"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tab/>
                      </w:r>
                      <w:r w:rsidRPr="00603E78"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fldChar w:fldCharType="begin"/>
                      </w:r>
                      <w:r w:rsidRPr="00603E78"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instrText xml:space="preserve"> CREATEDATE  \@ "d. MMMM yyyy"  \* MERGEFORMAT </w:instrText>
                      </w:r>
                      <w:r w:rsidRPr="00603E78"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fldChar w:fldCharType="separate"/>
                      </w:r>
                      <w:r w:rsidR="00C26EDF">
                        <w:rPr>
                          <w:rFonts w:ascii="Courier New" w:hAnsi="Courier New" w:cs="Courier New"/>
                          <w:noProof/>
                          <w:sz w:val="28"/>
                          <w:szCs w:val="24"/>
                        </w:rPr>
                        <w:t>30. Oktober 2019</w:t>
                      </w:r>
                      <w:r w:rsidRPr="00603E78"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fldChar w:fldCharType="end"/>
                      </w:r>
                    </w:p>
                    <w:p w14:paraId="73209FB2" w14:textId="312E089B" w:rsidR="00C62C47" w:rsidRPr="00603E78" w:rsidRDefault="00C62C47" w:rsidP="00797CDE">
                      <w:pPr>
                        <w:tabs>
                          <w:tab w:val="left" w:pos="993"/>
                          <w:tab w:val="left" w:pos="4253"/>
                        </w:tabs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tab/>
                        <w:t>Zuletzt Geändert:</w:t>
                      </w:r>
                      <w:r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fldChar w:fldCharType="begin"/>
                      </w:r>
                      <w:r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instrText xml:space="preserve"> SAVEDATE  \@ "d. MMMM yyyy"  \* MERGEFORMAT </w:instrText>
                      </w:r>
                      <w:r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fldChar w:fldCharType="separate"/>
                      </w:r>
                      <w:r w:rsidR="0032522D">
                        <w:rPr>
                          <w:rFonts w:ascii="Courier New" w:hAnsi="Courier New" w:cs="Courier New"/>
                          <w:noProof/>
                          <w:sz w:val="28"/>
                          <w:szCs w:val="24"/>
                        </w:rPr>
                        <w:t>30. Oktober 2019</w:t>
                      </w:r>
                      <w:r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fldChar w:fldCharType="end"/>
                      </w:r>
                      <w:r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fldChar w:fldCharType="begin"/>
                      </w:r>
                      <w:r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instrText xml:space="preserve"> USERINITIALS   \* MERGEFORMAT </w:instrText>
                      </w:r>
                      <w:r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fldChar w:fldCharType="separate"/>
                      </w:r>
                      <w:r w:rsidR="00C26EDF">
                        <w:rPr>
                          <w:rFonts w:ascii="Courier New" w:hAnsi="Courier New" w:cs="Courier New"/>
                          <w:noProof/>
                          <w:sz w:val="28"/>
                          <w:szCs w:val="24"/>
                        </w:rPr>
                        <w:t>BRJ</w:t>
                      </w:r>
                      <w:r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fldChar w:fldCharType="end"/>
                      </w:r>
                    </w:p>
                    <w:p w14:paraId="459B57AA" w14:textId="77777777" w:rsidR="00797CDE" w:rsidRPr="00603E78" w:rsidRDefault="00797CDE" w:rsidP="00797CDE">
                      <w:pPr>
                        <w:tabs>
                          <w:tab w:val="left" w:pos="993"/>
                          <w:tab w:val="left" w:pos="4253"/>
                        </w:tabs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</w:pPr>
                      <w:r w:rsidRPr="00603E78"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tab/>
                        <w:t>Version:</w:t>
                      </w:r>
                      <w:r w:rsidRPr="00603E78"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tab/>
                      </w:r>
                    </w:p>
                    <w:p w14:paraId="737EF317" w14:textId="77777777" w:rsidR="00797CDE" w:rsidRPr="00603E78" w:rsidRDefault="00797CDE" w:rsidP="00797CDE">
                      <w:pPr>
                        <w:tabs>
                          <w:tab w:val="left" w:pos="993"/>
                          <w:tab w:val="left" w:pos="4253"/>
                        </w:tabs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</w:pPr>
                      <w:r w:rsidRPr="00603E78"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tab/>
                        <w:t>Druckdatum:</w:t>
                      </w:r>
                      <w:r w:rsidRPr="00603E78"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tab/>
                      </w:r>
                      <w:r w:rsidRPr="00603E78"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fldChar w:fldCharType="begin"/>
                      </w:r>
                      <w:r w:rsidRPr="00603E78"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instrText xml:space="preserve"> PRINTDATE   \* MERGEFORMAT </w:instrText>
                      </w:r>
                      <w:r w:rsidRPr="00603E78"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fldChar w:fldCharType="separate"/>
                      </w:r>
                      <w:r w:rsidR="00C26EDF">
                        <w:rPr>
                          <w:rFonts w:ascii="Courier New" w:hAnsi="Courier New" w:cs="Courier New"/>
                          <w:noProof/>
                          <w:sz w:val="28"/>
                          <w:szCs w:val="24"/>
                        </w:rPr>
                        <w:t>00.00.0000 00:00:00</w:t>
                      </w:r>
                      <w:r w:rsidRPr="00603E78"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fldChar w:fldCharType="end"/>
                      </w:r>
                    </w:p>
                    <w:p w14:paraId="6840AD7E" w14:textId="77777777" w:rsidR="00797CDE" w:rsidRPr="00603E78" w:rsidRDefault="00797CDE" w:rsidP="00797CDE">
                      <w:pPr>
                        <w:tabs>
                          <w:tab w:val="left" w:pos="993"/>
                          <w:tab w:val="left" w:pos="4253"/>
                        </w:tabs>
                        <w:rPr>
                          <w:rFonts w:ascii="Courier New" w:hAnsi="Courier New" w:cs="Courier New"/>
                          <w:sz w:val="32"/>
                          <w:szCs w:val="24"/>
                        </w:rPr>
                      </w:pPr>
                      <w:r w:rsidRPr="00603E78"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tab/>
                        <w:t>Anforderungen:</w:t>
                      </w:r>
                      <w:r w:rsidRPr="00603E78"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tab/>
                      </w:r>
                    </w:p>
                    <w:p w14:paraId="144CA998" w14:textId="77777777" w:rsidR="00797CDE" w:rsidRPr="00603E78" w:rsidRDefault="00797CDE" w:rsidP="00797CDE">
                      <w:pPr>
                        <w:tabs>
                          <w:tab w:val="left" w:pos="993"/>
                          <w:tab w:val="left" w:pos="4253"/>
                        </w:tabs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</w:pPr>
                      <w:r w:rsidRPr="00603E78"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tab/>
                        <w:t>Vorlage:</w:t>
                      </w:r>
                      <w:r w:rsidRPr="00603E78"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tab/>
                      </w:r>
                      <w:r w:rsidRPr="00603E78"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fldChar w:fldCharType="begin"/>
                      </w:r>
                      <w:r w:rsidRPr="00603E78"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instrText xml:space="preserve"> TEMPLATE   \* MERGEFORMAT </w:instrText>
                      </w:r>
                      <w:r w:rsidRPr="00603E78"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fldChar w:fldCharType="separate"/>
                      </w:r>
                      <w:r w:rsidR="00C26EDF">
                        <w:rPr>
                          <w:rFonts w:ascii="Courier New" w:hAnsi="Courier New" w:cs="Courier New"/>
                          <w:noProof/>
                          <w:sz w:val="28"/>
                          <w:szCs w:val="24"/>
                        </w:rPr>
                        <w:t>Vorlage_Allgemein.dotx</w:t>
                      </w:r>
                      <w:r w:rsidRPr="00603E78">
                        <w:rPr>
                          <w:rFonts w:ascii="Courier New" w:hAnsi="Courier New" w:cs="Courier New"/>
                          <w:sz w:val="28"/>
                          <w:szCs w:val="24"/>
                        </w:rPr>
                        <w:fldChar w:fldCharType="end"/>
                      </w:r>
                    </w:p>
                    <w:p w14:paraId="5C12F87F" w14:textId="77777777" w:rsidR="00797CDE" w:rsidRDefault="00797CDE" w:rsidP="00797CDE">
                      <w:pPr>
                        <w:tabs>
                          <w:tab w:val="left" w:pos="993"/>
                          <w:tab w:val="left" w:pos="4253"/>
                        </w:tabs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97CDE">
        <w:rPr>
          <w:noProof/>
        </w:rPr>
        <w:drawing>
          <wp:anchor distT="0" distB="0" distL="114300" distR="114300" simplePos="0" relativeHeight="251677184" behindDoc="0" locked="0" layoutInCell="1" allowOverlap="1" wp14:anchorId="079E0EF7" wp14:editId="55B0C869">
            <wp:simplePos x="0" y="0"/>
            <wp:positionH relativeFrom="margin">
              <wp:posOffset>1513840</wp:posOffset>
            </wp:positionH>
            <wp:positionV relativeFrom="margin">
              <wp:posOffset>755930</wp:posOffset>
            </wp:positionV>
            <wp:extent cx="3091912" cy="3657771"/>
            <wp:effectExtent l="0" t="0" r="0" b="0"/>
            <wp:wrapSquare wrapText="bothSides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63" t="22584" r="36533" b="21856"/>
                    <a:stretch/>
                  </pic:blipFill>
                  <pic:spPr bwMode="auto">
                    <a:xfrm>
                      <a:off x="0" y="0"/>
                      <a:ext cx="3091912" cy="3657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97CDE">
        <w:br w:type="page"/>
      </w:r>
    </w:p>
    <w:sdt>
      <w:sdtPr>
        <w:rPr>
          <w:rFonts w:ascii="Arial" w:eastAsiaTheme="minorHAnsi" w:hAnsi="Arial" w:cstheme="minorBidi"/>
          <w:spacing w:val="0"/>
          <w:kern w:val="0"/>
          <w:sz w:val="22"/>
          <w:szCs w:val="22"/>
          <w:lang w:val="de-DE"/>
        </w:rPr>
        <w:id w:val="-18619709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F6CE01" w14:textId="77777777" w:rsidR="00797CDE" w:rsidRPr="002648AF" w:rsidRDefault="00797CDE" w:rsidP="00797CDE">
          <w:pPr>
            <w:pStyle w:val="Untertitel"/>
          </w:pPr>
          <w:r w:rsidRPr="002648AF">
            <w:rPr>
              <w:lang w:val="de-DE"/>
            </w:rPr>
            <w:t>Inhalt</w:t>
          </w:r>
        </w:p>
        <w:p w14:paraId="246240FC" w14:textId="62E4C4FE" w:rsidR="0032522D" w:rsidRDefault="00797CDE">
          <w:pPr>
            <w:pStyle w:val="Verzeichnis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lang w:eastAsia="de-CH"/>
            </w:rPr>
          </w:pPr>
          <w:r>
            <w:rPr>
              <w:b/>
              <w:bCs/>
              <w:lang w:val="de-DE"/>
            </w:rPr>
            <w:fldChar w:fldCharType="begin"/>
          </w:r>
          <w:r>
            <w:rPr>
              <w:b/>
              <w:bCs/>
              <w:lang w:val="de-DE"/>
            </w:rPr>
            <w:instrText xml:space="preserve"> TOC \o "1-3" \h \z \u </w:instrText>
          </w:r>
          <w:r>
            <w:rPr>
              <w:b/>
              <w:bCs/>
              <w:lang w:val="de-DE"/>
            </w:rPr>
            <w:fldChar w:fldCharType="separate"/>
          </w:r>
          <w:hyperlink w:anchor="_Toc23410152" w:history="1">
            <w:r w:rsidR="0032522D" w:rsidRPr="00E0011A">
              <w:rPr>
                <w:rStyle w:val="Hyperlink"/>
                <w:noProof/>
              </w:rPr>
              <w:t>1</w:t>
            </w:r>
            <w:r w:rsidR="0032522D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32522D" w:rsidRPr="00E0011A">
              <w:rPr>
                <w:rStyle w:val="Hyperlink"/>
                <w:noProof/>
              </w:rPr>
              <w:t xml:space="preserve"> HTML</w:t>
            </w:r>
            <w:r w:rsidR="0032522D">
              <w:rPr>
                <w:noProof/>
                <w:webHidden/>
              </w:rPr>
              <w:tab/>
            </w:r>
            <w:r w:rsidR="0032522D">
              <w:rPr>
                <w:noProof/>
                <w:webHidden/>
              </w:rPr>
              <w:fldChar w:fldCharType="begin"/>
            </w:r>
            <w:r w:rsidR="0032522D">
              <w:rPr>
                <w:noProof/>
                <w:webHidden/>
              </w:rPr>
              <w:instrText xml:space="preserve"> PAGEREF _Toc23410152 \h </w:instrText>
            </w:r>
            <w:r w:rsidR="0032522D">
              <w:rPr>
                <w:noProof/>
                <w:webHidden/>
              </w:rPr>
            </w:r>
            <w:r w:rsidR="0032522D">
              <w:rPr>
                <w:noProof/>
                <w:webHidden/>
              </w:rPr>
              <w:fldChar w:fldCharType="separate"/>
            </w:r>
            <w:r w:rsidR="0032522D">
              <w:rPr>
                <w:noProof/>
                <w:webHidden/>
              </w:rPr>
              <w:t>4</w:t>
            </w:r>
            <w:r w:rsidR="0032522D">
              <w:rPr>
                <w:noProof/>
                <w:webHidden/>
              </w:rPr>
              <w:fldChar w:fldCharType="end"/>
            </w:r>
          </w:hyperlink>
        </w:p>
        <w:p w14:paraId="6863BCF1" w14:textId="55C35FF3" w:rsidR="0032522D" w:rsidRDefault="0032522D">
          <w:pPr>
            <w:pStyle w:val="Verzeichnis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23410153" w:history="1">
            <w:r w:rsidRPr="00E0011A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E0011A">
              <w:rPr>
                <w:rStyle w:val="Hyperlink"/>
                <w:noProof/>
              </w:rPr>
              <w:t>Grundaufbau einer HTML-Page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_Toc23410153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448A2" w14:textId="082E5F5A" w:rsidR="0032522D" w:rsidRDefault="0032522D">
          <w:pPr>
            <w:pStyle w:val="Verzeichnis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23410154" w:history="1">
            <w:r w:rsidRPr="00E0011A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E0011A">
              <w:rPr>
                <w:rStyle w:val="Hyperlink"/>
                <w:noProof/>
              </w:rPr>
              <w:t>Erstellen einer Tabelle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_Toc23410154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35BF3" w14:textId="7C15ED87" w:rsidR="0032522D" w:rsidRDefault="0032522D">
          <w:pPr>
            <w:pStyle w:val="Verzeichnis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23410155" w:history="1">
            <w:r w:rsidRPr="00E0011A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E0011A">
              <w:rPr>
                <w:rStyle w:val="Hyperlink"/>
                <w:noProof/>
              </w:rPr>
              <w:t>Erstellt einer Liste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B3EBC" w14:textId="30BFD14B" w:rsidR="0032522D" w:rsidRDefault="0032522D">
          <w:pPr>
            <w:pStyle w:val="Verzeichnis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23410156" w:history="1">
            <w:r w:rsidRPr="00E0011A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E0011A">
              <w:rPr>
                <w:rStyle w:val="Hyperlink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_Toc23410156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29ABE" w14:textId="38CB908A" w:rsidR="0032522D" w:rsidRDefault="0032522D">
          <w:pPr>
            <w:pStyle w:val="Verzeichnis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23410157" w:history="1">
            <w:r w:rsidRPr="00E0011A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Pr="00E0011A">
              <w:rPr>
                <w:rStyle w:val="Hyperlink"/>
                <w:noProof/>
              </w:rPr>
              <w:t>Glossar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9E2DE" w14:textId="53885F0C" w:rsidR="00797CDE" w:rsidRDefault="00797CDE" w:rsidP="00797CDE">
          <w:r>
            <w:rPr>
              <w:b/>
              <w:bCs/>
              <w:lang w:val="de-DE"/>
            </w:rPr>
            <w:fldChar w:fldCharType="end"/>
          </w:r>
        </w:p>
      </w:sdtContent>
    </w:sdt>
    <w:p w14:paraId="1E9124B5" w14:textId="33FD867C" w:rsidR="00786723" w:rsidRDefault="00786723" w:rsidP="00797CDE">
      <w:pPr>
        <w:spacing w:after="160" w:line="259" w:lineRule="auto"/>
      </w:pPr>
    </w:p>
    <w:p w14:paraId="7FE45EF4" w14:textId="77777777" w:rsidR="00786723" w:rsidRPr="00786723" w:rsidRDefault="00786723" w:rsidP="00786723"/>
    <w:p w14:paraId="7B4864F9" w14:textId="77777777" w:rsidR="00786723" w:rsidRPr="00786723" w:rsidRDefault="00786723" w:rsidP="00786723"/>
    <w:p w14:paraId="4E6AB3F8" w14:textId="77777777" w:rsidR="00786723" w:rsidRPr="00786723" w:rsidRDefault="00786723" w:rsidP="00786723"/>
    <w:p w14:paraId="4D006CE7" w14:textId="77777777" w:rsidR="00786723" w:rsidRPr="00786723" w:rsidRDefault="00786723" w:rsidP="00786723"/>
    <w:p w14:paraId="5FFAACF5" w14:textId="77777777" w:rsidR="00786723" w:rsidRPr="00786723" w:rsidRDefault="00786723" w:rsidP="00786723"/>
    <w:p w14:paraId="1B2FEB8E" w14:textId="77777777" w:rsidR="00786723" w:rsidRPr="00786723" w:rsidRDefault="00786723" w:rsidP="00786723"/>
    <w:p w14:paraId="201D0D3A" w14:textId="186C56EB" w:rsidR="00786723" w:rsidRDefault="00786723" w:rsidP="00786723"/>
    <w:bookmarkStart w:id="0" w:name="_Toc23410152"/>
    <w:p w14:paraId="0F4F2EEB" w14:textId="5EE51118" w:rsidR="00797CDE" w:rsidRDefault="00D74693" w:rsidP="00786723">
      <w:pPr>
        <w:pStyle w:val="berschrift1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53984" behindDoc="0" locked="0" layoutInCell="1" allowOverlap="1" wp14:anchorId="6465569E" wp14:editId="43F103BC">
                <wp:simplePos x="0" y="0"/>
                <wp:positionH relativeFrom="column">
                  <wp:posOffset>5122350</wp:posOffset>
                </wp:positionH>
                <wp:positionV relativeFrom="paragraph">
                  <wp:posOffset>2103297</wp:posOffset>
                </wp:positionV>
                <wp:extent cx="670505" cy="537281"/>
                <wp:effectExtent l="38100" t="57150" r="34925" b="53340"/>
                <wp:wrapNone/>
                <wp:docPr id="204" name="Freihand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70505" cy="5372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D61C11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04" o:spid="_x0000_s1026" type="#_x0000_t75" style="position:absolute;margin-left:402.65pt;margin-top:164.9pt;width:54.25pt;height:43.7pt;z-index:2517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720" behindDoc="0" locked="0" layoutInCell="1" allowOverlap="1" wp14:anchorId="6F10BF6A" wp14:editId="0FDF0120">
                <wp:simplePos x="0" y="0"/>
                <wp:positionH relativeFrom="column">
                  <wp:posOffset>5168325</wp:posOffset>
                </wp:positionH>
                <wp:positionV relativeFrom="paragraph">
                  <wp:posOffset>1490292</wp:posOffset>
                </wp:positionV>
                <wp:extent cx="995760" cy="347370"/>
                <wp:effectExtent l="57150" t="57150" r="52070" b="52705"/>
                <wp:wrapNone/>
                <wp:docPr id="193" name="Freihand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95760" cy="34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51D05" id="Freihand 193" o:spid="_x0000_s1026" type="#_x0000_t75" style="position:absolute;margin-left:406.25pt;margin-top:116.65pt;width:79.8pt;height:28.75pt;z-index:2517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648" behindDoc="0" locked="0" layoutInCell="1" allowOverlap="1" wp14:anchorId="0F4B86BD" wp14:editId="3C9D71DC">
                <wp:simplePos x="0" y="0"/>
                <wp:positionH relativeFrom="column">
                  <wp:posOffset>4698354</wp:posOffset>
                </wp:positionH>
                <wp:positionV relativeFrom="paragraph">
                  <wp:posOffset>2093081</wp:posOffset>
                </wp:positionV>
                <wp:extent cx="192222" cy="361315"/>
                <wp:effectExtent l="57150" t="38100" r="0" b="57785"/>
                <wp:wrapNone/>
                <wp:docPr id="62" name="Freihand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92222" cy="36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D7AF2" id="Freihand 62" o:spid="_x0000_s1026" type="#_x0000_t75" style="position:absolute;margin-left:369.25pt;margin-top:164.1pt;width:16.6pt;height:29.85pt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672" behindDoc="0" locked="0" layoutInCell="1" allowOverlap="1" wp14:anchorId="5893D517" wp14:editId="7F25C714">
                <wp:simplePos x="0" y="0"/>
                <wp:positionH relativeFrom="column">
                  <wp:posOffset>4110891</wp:posOffset>
                </wp:positionH>
                <wp:positionV relativeFrom="paragraph">
                  <wp:posOffset>2093081</wp:posOffset>
                </wp:positionV>
                <wp:extent cx="779685" cy="400812"/>
                <wp:effectExtent l="38100" t="38100" r="20955" b="56515"/>
                <wp:wrapNone/>
                <wp:docPr id="63" name="Freihand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79685" cy="4008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BF98E" id="Freihand 63" o:spid="_x0000_s1026" type="#_x0000_t75" style="position:absolute;margin-left:323pt;margin-top:164.1pt;width:62.85pt;height:32.95pt;z-index:2517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456" behindDoc="0" locked="0" layoutInCell="1" allowOverlap="1" wp14:anchorId="5529E0D4" wp14:editId="37CDDE8A">
                <wp:simplePos x="0" y="0"/>
                <wp:positionH relativeFrom="column">
                  <wp:posOffset>959020</wp:posOffset>
                </wp:positionH>
                <wp:positionV relativeFrom="paragraph">
                  <wp:posOffset>1572026</wp:posOffset>
                </wp:positionV>
                <wp:extent cx="3894460" cy="288489"/>
                <wp:effectExtent l="19050" t="38100" r="0" b="54610"/>
                <wp:wrapNone/>
                <wp:docPr id="54" name="Freihand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894460" cy="2884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47825" id="Freihand 54" o:spid="_x0000_s1026" type="#_x0000_t75" style="position:absolute;margin-left:74.8pt;margin-top:123.1pt;width:308.05pt;height:24.1pt;z-index:2517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408" behindDoc="0" locked="0" layoutInCell="1" allowOverlap="1" wp14:anchorId="7EF2F18D" wp14:editId="382F38ED">
                <wp:simplePos x="0" y="0"/>
                <wp:positionH relativeFrom="column">
                  <wp:posOffset>4259034</wp:posOffset>
                </wp:positionH>
                <wp:positionV relativeFrom="paragraph">
                  <wp:posOffset>1306390</wp:posOffset>
                </wp:positionV>
                <wp:extent cx="182685" cy="23580"/>
                <wp:effectExtent l="38100" t="38100" r="46355" b="52705"/>
                <wp:wrapNone/>
                <wp:docPr id="52" name="Freihand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82685" cy="2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B04BD" id="Freihand 52" o:spid="_x0000_s1026" type="#_x0000_t75" style="position:absolute;margin-left:334.65pt;margin-top:102.15pt;width:15.8pt;height:3.2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384" behindDoc="0" locked="0" layoutInCell="1" allowOverlap="1" wp14:anchorId="70C9E7B1" wp14:editId="591C4F13">
                <wp:simplePos x="0" y="0"/>
                <wp:positionH relativeFrom="column">
                  <wp:posOffset>4817221</wp:posOffset>
                </wp:positionH>
                <wp:positionV relativeFrom="paragraph">
                  <wp:posOffset>1313938</wp:posOffset>
                </wp:positionV>
                <wp:extent cx="23400" cy="4680"/>
                <wp:effectExtent l="38100" t="57150" r="53340" b="52705"/>
                <wp:wrapNone/>
                <wp:docPr id="51" name="Freihand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34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18CC5" id="Freihand 51" o:spid="_x0000_s1026" type="#_x0000_t75" style="position:absolute;margin-left:378.6pt;margin-top:102.75pt;width:3.3pt;height:1.7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360" behindDoc="0" locked="0" layoutInCell="1" allowOverlap="1" wp14:anchorId="5D0669C0" wp14:editId="36C22A3D">
                <wp:simplePos x="0" y="0"/>
                <wp:positionH relativeFrom="column">
                  <wp:posOffset>4648381</wp:posOffset>
                </wp:positionH>
                <wp:positionV relativeFrom="paragraph">
                  <wp:posOffset>1309258</wp:posOffset>
                </wp:positionV>
                <wp:extent cx="21960" cy="9360"/>
                <wp:effectExtent l="38100" t="38100" r="54610" b="48260"/>
                <wp:wrapNone/>
                <wp:docPr id="50" name="Freihand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19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9DF0B" id="Freihand 50" o:spid="_x0000_s1026" type="#_x0000_t75" style="position:absolute;margin-left:365.3pt;margin-top:102.4pt;width:3.15pt;height:2.2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240" behindDoc="0" locked="0" layoutInCell="1" allowOverlap="1" wp14:anchorId="254B478E" wp14:editId="23DE5FE2">
                <wp:simplePos x="0" y="0"/>
                <wp:positionH relativeFrom="column">
                  <wp:posOffset>2905313</wp:posOffset>
                </wp:positionH>
                <wp:positionV relativeFrom="paragraph">
                  <wp:posOffset>672951</wp:posOffset>
                </wp:positionV>
                <wp:extent cx="889395" cy="628174"/>
                <wp:effectExtent l="57150" t="38100" r="44450" b="57785"/>
                <wp:wrapNone/>
                <wp:docPr id="45" name="Freihand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89395" cy="6281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658E4" id="Freihand 45" o:spid="_x0000_s1026" type="#_x0000_t75" style="position:absolute;margin-left:228.05pt;margin-top:52.3pt;width:71.45pt;height:50.8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192" behindDoc="0" locked="0" layoutInCell="1" allowOverlap="1" wp14:anchorId="4E7B6E5B" wp14:editId="12E17E73">
                <wp:simplePos x="0" y="0"/>
                <wp:positionH relativeFrom="column">
                  <wp:posOffset>-302750</wp:posOffset>
                </wp:positionH>
                <wp:positionV relativeFrom="paragraph">
                  <wp:posOffset>1612893</wp:posOffset>
                </wp:positionV>
                <wp:extent cx="436226" cy="535453"/>
                <wp:effectExtent l="38100" t="57150" r="40640" b="55245"/>
                <wp:wrapNone/>
                <wp:docPr id="43" name="Freihand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36226" cy="5354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B5B02" id="Freihand 43" o:spid="_x0000_s1026" type="#_x0000_t75" style="position:absolute;margin-left:-24.55pt;margin-top:126.3pt;width:35.8pt;height:43.5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048" behindDoc="0" locked="0" layoutInCell="1" allowOverlap="1" wp14:anchorId="303590D4" wp14:editId="31ABC3A2">
                <wp:simplePos x="0" y="0"/>
                <wp:positionH relativeFrom="column">
                  <wp:posOffset>-174179</wp:posOffset>
                </wp:positionH>
                <wp:positionV relativeFrom="paragraph">
                  <wp:posOffset>1430938</wp:posOffset>
                </wp:positionV>
                <wp:extent cx="837360" cy="102240"/>
                <wp:effectExtent l="38100" t="38100" r="58420" b="50165"/>
                <wp:wrapNone/>
                <wp:docPr id="37" name="Freihand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8373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4A04C" id="Freihand 37" o:spid="_x0000_s1026" type="#_x0000_t75" style="position:absolute;margin-left:-14.4pt;margin-top:111.95pt;width:67.35pt;height:9.45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024" behindDoc="0" locked="0" layoutInCell="1" allowOverlap="1" wp14:anchorId="7043DB6C" wp14:editId="38A44596">
                <wp:simplePos x="0" y="0"/>
                <wp:positionH relativeFrom="column">
                  <wp:posOffset>6032941</wp:posOffset>
                </wp:positionH>
                <wp:positionV relativeFrom="paragraph">
                  <wp:posOffset>690778</wp:posOffset>
                </wp:positionV>
                <wp:extent cx="225000" cy="591480"/>
                <wp:effectExtent l="38100" t="38100" r="22860" b="56515"/>
                <wp:wrapNone/>
                <wp:docPr id="36" name="Freihand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25000" cy="59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55C70" id="Freihand 36" o:spid="_x0000_s1026" type="#_x0000_t75" style="position:absolute;margin-left:474.35pt;margin-top:53.7pt;width:19.1pt;height:47.95pt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000" behindDoc="0" locked="0" layoutInCell="1" allowOverlap="1" wp14:anchorId="55BD3467" wp14:editId="788DA9EC">
                <wp:simplePos x="0" y="0"/>
                <wp:positionH relativeFrom="column">
                  <wp:posOffset>5566779</wp:posOffset>
                </wp:positionH>
                <wp:positionV relativeFrom="paragraph">
                  <wp:posOffset>836419</wp:posOffset>
                </wp:positionV>
                <wp:extent cx="330835" cy="350520"/>
                <wp:effectExtent l="38100" t="57150" r="50165" b="49530"/>
                <wp:wrapNone/>
                <wp:docPr id="35" name="Freihand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30835" cy="35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0871C" id="Freihand 35" o:spid="_x0000_s1026" type="#_x0000_t75" style="position:absolute;margin-left:437.65pt;margin-top:65.15pt;width:27.45pt;height:29pt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856" behindDoc="0" locked="0" layoutInCell="1" allowOverlap="1" wp14:anchorId="2E6BA7F3" wp14:editId="4854DC88">
                <wp:simplePos x="0" y="0"/>
                <wp:positionH relativeFrom="column">
                  <wp:posOffset>5279821</wp:posOffset>
                </wp:positionH>
                <wp:positionV relativeFrom="paragraph">
                  <wp:posOffset>823978</wp:posOffset>
                </wp:positionV>
                <wp:extent cx="162360" cy="357480"/>
                <wp:effectExtent l="57150" t="38100" r="47625" b="43180"/>
                <wp:wrapNone/>
                <wp:docPr id="29" name="Freihand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62360" cy="3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C61ED" id="Freihand 29" o:spid="_x0000_s1026" type="#_x0000_t75" style="position:absolute;margin-left:415.05pt;margin-top:64.2pt;width:14.2pt;height:29.6pt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832" behindDoc="0" locked="0" layoutInCell="1" allowOverlap="1" wp14:anchorId="61D8E021" wp14:editId="42850ED5">
                <wp:simplePos x="0" y="0"/>
                <wp:positionH relativeFrom="column">
                  <wp:posOffset>5004857</wp:posOffset>
                </wp:positionH>
                <wp:positionV relativeFrom="paragraph">
                  <wp:posOffset>713818</wp:posOffset>
                </wp:positionV>
                <wp:extent cx="182387" cy="493136"/>
                <wp:effectExtent l="38100" t="38100" r="46355" b="40640"/>
                <wp:wrapNone/>
                <wp:docPr id="28" name="Freihand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82387" cy="4931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BACB3" id="Freihand 28" o:spid="_x0000_s1026" type="#_x0000_t75" style="position:absolute;margin-left:393.4pt;margin-top:55.5pt;width:15.75pt;height:40.25pt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760" behindDoc="0" locked="0" layoutInCell="1" allowOverlap="1" wp14:anchorId="77A1EB49" wp14:editId="72FCBD65">
                <wp:simplePos x="0" y="0"/>
                <wp:positionH relativeFrom="column">
                  <wp:posOffset>4110891</wp:posOffset>
                </wp:positionH>
                <wp:positionV relativeFrom="paragraph">
                  <wp:posOffset>749577</wp:posOffset>
                </wp:positionV>
                <wp:extent cx="194040" cy="476399"/>
                <wp:effectExtent l="57150" t="38100" r="34925" b="57150"/>
                <wp:wrapNone/>
                <wp:docPr id="25" name="Freihand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94040" cy="4763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C5C22" id="Freihand 25" o:spid="_x0000_s1026" type="#_x0000_t75" style="position:absolute;margin-left:323pt;margin-top:58.3pt;width:16.7pt;height:38.9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544" behindDoc="0" locked="0" layoutInCell="1" allowOverlap="1" wp14:anchorId="51723285" wp14:editId="6E76E559">
                <wp:simplePos x="0" y="0"/>
                <wp:positionH relativeFrom="column">
                  <wp:posOffset>2585221</wp:posOffset>
                </wp:positionH>
                <wp:positionV relativeFrom="paragraph">
                  <wp:posOffset>1165618</wp:posOffset>
                </wp:positionV>
                <wp:extent cx="201600" cy="28800"/>
                <wp:effectExtent l="38100" t="38100" r="46355" b="47625"/>
                <wp:wrapNone/>
                <wp:docPr id="15" name="Freihand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016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ADC68" id="Freihand 15" o:spid="_x0000_s1026" type="#_x0000_t75" style="position:absolute;margin-left:202.85pt;margin-top:91.1pt;width:17.25pt;height:3.65pt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520" behindDoc="0" locked="0" layoutInCell="1" allowOverlap="1" wp14:anchorId="7AF50B86" wp14:editId="51AE0228">
                <wp:simplePos x="0" y="0"/>
                <wp:positionH relativeFrom="column">
                  <wp:posOffset>2570821</wp:posOffset>
                </wp:positionH>
                <wp:positionV relativeFrom="paragraph">
                  <wp:posOffset>978778</wp:posOffset>
                </wp:positionV>
                <wp:extent cx="177840" cy="27720"/>
                <wp:effectExtent l="38100" t="38100" r="50800" b="48895"/>
                <wp:wrapNone/>
                <wp:docPr id="14" name="Freihand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778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FEC02" id="Freihand 14" o:spid="_x0000_s1026" type="#_x0000_t75" style="position:absolute;margin-left:201.75pt;margin-top:76.35pt;width:15.4pt;height:3.6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0496" behindDoc="0" locked="0" layoutInCell="1" allowOverlap="1" wp14:anchorId="510FEA48" wp14:editId="6CEF7B54">
                <wp:simplePos x="0" y="0"/>
                <wp:positionH relativeFrom="column">
                  <wp:posOffset>1111021</wp:posOffset>
                </wp:positionH>
                <wp:positionV relativeFrom="paragraph">
                  <wp:posOffset>763858</wp:posOffset>
                </wp:positionV>
                <wp:extent cx="1088640" cy="545760"/>
                <wp:effectExtent l="38100" t="57150" r="54610" b="45085"/>
                <wp:wrapNone/>
                <wp:docPr id="13" name="Freihand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088640" cy="54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D04D5" id="Freihand 13" o:spid="_x0000_s1026" type="#_x0000_t75" style="position:absolute;margin-left:86.8pt;margin-top:59.45pt;width:87.1pt;height:44.3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472" behindDoc="0" locked="0" layoutInCell="1" allowOverlap="1" wp14:anchorId="3C0713B2" wp14:editId="4B738FEA">
                <wp:simplePos x="0" y="0"/>
                <wp:positionH relativeFrom="column">
                  <wp:posOffset>-103523</wp:posOffset>
                </wp:positionH>
                <wp:positionV relativeFrom="paragraph">
                  <wp:posOffset>734252</wp:posOffset>
                </wp:positionV>
                <wp:extent cx="906145" cy="426720"/>
                <wp:effectExtent l="38100" t="38100" r="46355" b="49530"/>
                <wp:wrapNone/>
                <wp:docPr id="12" name="Freihand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906145" cy="4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D9064" id="Freihand 12" o:spid="_x0000_s1026" type="#_x0000_t75" style="position:absolute;margin-left:-8.85pt;margin-top:57.1pt;width:72.75pt;height:35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">
                <v:imagedata r:id="rId53" o:title=""/>
              </v:shape>
            </w:pict>
          </mc:Fallback>
        </mc:AlternateContent>
      </w:r>
      <w:r w:rsidR="00D61C93">
        <w:rPr>
          <w:noProof/>
        </w:rPr>
        <mc:AlternateContent>
          <mc:Choice Requires="wpi">
            <w:drawing>
              <wp:anchor distT="0" distB="0" distL="114300" distR="114300" simplePos="0" relativeHeight="251681280" behindDoc="0" locked="0" layoutInCell="1" allowOverlap="1" wp14:anchorId="49864C23" wp14:editId="3DFC9614">
                <wp:simplePos x="0" y="0"/>
                <wp:positionH relativeFrom="column">
                  <wp:posOffset>3022261</wp:posOffset>
                </wp:positionH>
                <wp:positionV relativeFrom="paragraph">
                  <wp:posOffset>341465</wp:posOffset>
                </wp:positionV>
                <wp:extent cx="6120" cy="360"/>
                <wp:effectExtent l="57150" t="38100" r="51435" b="57150"/>
                <wp:wrapNone/>
                <wp:docPr id="3" name="Freihand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9461D" id="Freihand 3" o:spid="_x0000_s1026" type="#_x0000_t75" style="position:absolute;margin-left:237.25pt;margin-top:26.2pt;width:1.9pt;height:1.4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">
                <v:imagedata r:id="rId55" o:title=""/>
              </v:shape>
            </w:pict>
          </mc:Fallback>
        </mc:AlternateContent>
      </w:r>
      <w:r w:rsidR="00786723">
        <w:tab/>
      </w:r>
      <w:r w:rsidR="000E2489">
        <w:t>HTML</w:t>
      </w:r>
      <w:bookmarkEnd w:id="0"/>
    </w:p>
    <w:p w14:paraId="145B18DF" w14:textId="05D5EBEC" w:rsidR="00D74693" w:rsidRDefault="00D74693" w:rsidP="00D74693"/>
    <w:p w14:paraId="7AC86617" w14:textId="75018ABF" w:rsidR="00D74693" w:rsidRDefault="00D74693" w:rsidP="00D74693"/>
    <w:p w14:paraId="5734AE1B" w14:textId="1A630B34" w:rsidR="00D74693" w:rsidRDefault="00D74693" w:rsidP="00D74693"/>
    <w:p w14:paraId="357B3E03" w14:textId="77777777" w:rsidR="00D74693" w:rsidRPr="00D74693" w:rsidRDefault="00D74693" w:rsidP="00D74693"/>
    <w:p w14:paraId="25AB7C91" w14:textId="77777777" w:rsidR="00D74693" w:rsidRPr="00D74693" w:rsidRDefault="00D74693" w:rsidP="00D74693"/>
    <w:p w14:paraId="45527941" w14:textId="77777777" w:rsidR="00D74693" w:rsidRPr="00D74693" w:rsidRDefault="00D74693" w:rsidP="00D74693"/>
    <w:p w14:paraId="63E75A6A" w14:textId="77777777" w:rsidR="00D74693" w:rsidRPr="00D74693" w:rsidRDefault="00D74693" w:rsidP="00D74693"/>
    <w:p w14:paraId="211EE93E" w14:textId="77777777" w:rsidR="00D74693" w:rsidRPr="00D74693" w:rsidRDefault="00D74693" w:rsidP="00D74693"/>
    <w:p w14:paraId="64B1884E" w14:textId="39E6A925" w:rsidR="00D74693" w:rsidRDefault="00D74693" w:rsidP="00D74693"/>
    <w:p w14:paraId="0E781B3B" w14:textId="56E0F835" w:rsidR="00D74693" w:rsidRDefault="00D74693" w:rsidP="00D74693"/>
    <w:p w14:paraId="0F9EEC8A" w14:textId="60E35CFD" w:rsidR="00D74693" w:rsidRDefault="0041272A" w:rsidP="0041272A">
      <w:pPr>
        <w:pStyle w:val="berschrift2"/>
      </w:pPr>
      <w:bookmarkStart w:id="1" w:name="_Toc23410153"/>
      <w:r>
        <w:t>Grundaufbau einer HTML-Page</w:t>
      </w:r>
      <w:bookmarkEnd w:id="1"/>
    </w:p>
    <w:p w14:paraId="39FEC07E" w14:textId="77777777" w:rsidR="00372E68" w:rsidRPr="00372E68" w:rsidRDefault="00372E68" w:rsidP="00372E68">
      <w:p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</w:pPr>
      <w:r w:rsidRPr="00372E68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&lt;!</w:t>
      </w:r>
      <w:r w:rsidRPr="00372E68">
        <w:rPr>
          <w:rFonts w:ascii="Consolas" w:eastAsia="Times New Roman" w:hAnsi="Consolas" w:cs="Times New Roman"/>
          <w:color w:val="F07178"/>
          <w:sz w:val="21"/>
          <w:szCs w:val="21"/>
          <w:lang w:eastAsia="de-CH"/>
        </w:rPr>
        <w:t>DOCTYPE</w:t>
      </w:r>
      <w:r w:rsidRPr="00372E68"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  <w:t> </w:t>
      </w:r>
      <w:proofErr w:type="spellStart"/>
      <w:r w:rsidRPr="00372E68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de-CH"/>
        </w:rPr>
        <w:t>html</w:t>
      </w:r>
      <w:proofErr w:type="spellEnd"/>
      <w:r w:rsidRPr="00372E68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&gt;</w:t>
      </w:r>
      <w:r w:rsidRPr="00372E68"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  <w:t> </w:t>
      </w:r>
      <w:proofErr w:type="gramStart"/>
      <w:r w:rsidRPr="00372E68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de-CH"/>
        </w:rPr>
        <w:t>&lt;!--</w:t>
      </w:r>
      <w:proofErr w:type="gramEnd"/>
      <w:r w:rsidRPr="00372E68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de-CH"/>
        </w:rPr>
        <w:t> Sagt dem Browser das es HTML ist.--&gt;</w:t>
      </w:r>
    </w:p>
    <w:p w14:paraId="7D2B82F4" w14:textId="77777777" w:rsidR="00372E68" w:rsidRPr="00372E68" w:rsidRDefault="00372E68" w:rsidP="00372E68">
      <w:p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</w:pPr>
      <w:r w:rsidRPr="00372E68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&lt;</w:t>
      </w:r>
      <w:proofErr w:type="spellStart"/>
      <w:r w:rsidRPr="00372E68">
        <w:rPr>
          <w:rFonts w:ascii="Consolas" w:eastAsia="Times New Roman" w:hAnsi="Consolas" w:cs="Times New Roman"/>
          <w:color w:val="F07178"/>
          <w:sz w:val="21"/>
          <w:szCs w:val="21"/>
          <w:lang w:eastAsia="de-CH"/>
        </w:rPr>
        <w:t>html</w:t>
      </w:r>
      <w:proofErr w:type="spellEnd"/>
      <w:r w:rsidRPr="00372E68"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  <w:t> </w:t>
      </w:r>
      <w:r w:rsidRPr="00372E68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de-CH"/>
        </w:rPr>
        <w:t>lang</w:t>
      </w:r>
      <w:r w:rsidRPr="00372E68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="</w:t>
      </w:r>
      <w:r w:rsidRPr="00372E68">
        <w:rPr>
          <w:rFonts w:ascii="Consolas" w:eastAsia="Times New Roman" w:hAnsi="Consolas" w:cs="Times New Roman"/>
          <w:color w:val="C3E88D"/>
          <w:sz w:val="21"/>
          <w:szCs w:val="21"/>
          <w:lang w:eastAsia="de-CH"/>
        </w:rPr>
        <w:t>de</w:t>
      </w:r>
      <w:r w:rsidRPr="00372E68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"&gt;</w:t>
      </w:r>
    </w:p>
    <w:p w14:paraId="094BBB09" w14:textId="77777777" w:rsidR="00372E68" w:rsidRPr="00372E68" w:rsidRDefault="00372E68" w:rsidP="00372E68">
      <w:p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</w:pPr>
      <w:r w:rsidRPr="00372E68"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  <w:t>    </w:t>
      </w:r>
      <w:r w:rsidRPr="00372E68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&lt;</w:t>
      </w:r>
      <w:proofErr w:type="spellStart"/>
      <w:r w:rsidRPr="00372E68">
        <w:rPr>
          <w:rFonts w:ascii="Consolas" w:eastAsia="Times New Roman" w:hAnsi="Consolas" w:cs="Times New Roman"/>
          <w:color w:val="F07178"/>
          <w:sz w:val="21"/>
          <w:szCs w:val="21"/>
          <w:lang w:eastAsia="de-CH"/>
        </w:rPr>
        <w:t>head</w:t>
      </w:r>
      <w:proofErr w:type="spellEnd"/>
      <w:r w:rsidRPr="00372E68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&gt;</w:t>
      </w:r>
    </w:p>
    <w:p w14:paraId="39530D6E" w14:textId="77777777" w:rsidR="00372E68" w:rsidRPr="00372E68" w:rsidRDefault="00372E68" w:rsidP="00372E68">
      <w:p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</w:pPr>
      <w:r w:rsidRPr="00372E68"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  <w:t>        </w:t>
      </w:r>
      <w:r w:rsidRPr="00372E68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&lt;</w:t>
      </w:r>
      <w:proofErr w:type="spellStart"/>
      <w:r w:rsidRPr="00372E68">
        <w:rPr>
          <w:rFonts w:ascii="Consolas" w:eastAsia="Times New Roman" w:hAnsi="Consolas" w:cs="Times New Roman"/>
          <w:color w:val="F07178"/>
          <w:sz w:val="21"/>
          <w:szCs w:val="21"/>
          <w:lang w:eastAsia="de-CH"/>
        </w:rPr>
        <w:t>meta</w:t>
      </w:r>
      <w:proofErr w:type="spellEnd"/>
      <w:r w:rsidRPr="00372E68"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  <w:t> </w:t>
      </w:r>
      <w:proofErr w:type="spellStart"/>
      <w:r w:rsidRPr="00372E68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de-CH"/>
        </w:rPr>
        <w:t>charset</w:t>
      </w:r>
      <w:proofErr w:type="spellEnd"/>
      <w:r w:rsidRPr="00372E68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="</w:t>
      </w:r>
      <w:r w:rsidRPr="00372E68">
        <w:rPr>
          <w:rFonts w:ascii="Consolas" w:eastAsia="Times New Roman" w:hAnsi="Consolas" w:cs="Times New Roman"/>
          <w:color w:val="C3E88D"/>
          <w:sz w:val="21"/>
          <w:szCs w:val="21"/>
          <w:lang w:eastAsia="de-CH"/>
        </w:rPr>
        <w:t>utf-8</w:t>
      </w:r>
      <w:r w:rsidRPr="00372E68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"&gt;</w:t>
      </w:r>
      <w:r w:rsidRPr="00372E68"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  <w:t> </w:t>
      </w:r>
      <w:proofErr w:type="gramStart"/>
      <w:r w:rsidRPr="00372E68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de-CH"/>
        </w:rPr>
        <w:t>&lt;!--</w:t>
      </w:r>
      <w:proofErr w:type="gramEnd"/>
      <w:r w:rsidRPr="00372E68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de-CH"/>
        </w:rPr>
        <w:t>Definiert die Buchstaben--&gt;</w:t>
      </w:r>
    </w:p>
    <w:p w14:paraId="4237018A" w14:textId="77777777" w:rsidR="00372E68" w:rsidRPr="00372E68" w:rsidRDefault="00372E68" w:rsidP="00372E68">
      <w:p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</w:pPr>
      <w:r w:rsidRPr="00372E68"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  <w:t>        </w:t>
      </w:r>
      <w:r w:rsidRPr="00372E68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&lt;</w:t>
      </w:r>
      <w:r w:rsidRPr="00372E68">
        <w:rPr>
          <w:rFonts w:ascii="Consolas" w:eastAsia="Times New Roman" w:hAnsi="Consolas" w:cs="Times New Roman"/>
          <w:color w:val="F07178"/>
          <w:sz w:val="21"/>
          <w:szCs w:val="21"/>
          <w:lang w:eastAsia="de-CH"/>
        </w:rPr>
        <w:t>title</w:t>
      </w:r>
      <w:r w:rsidRPr="00372E68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&gt;</w:t>
      </w:r>
      <w:r w:rsidRPr="00372E68"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  <w:t>Tab beschriftung / Lesezeichen beschriftung</w:t>
      </w:r>
      <w:r w:rsidRPr="00372E68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&lt;/</w:t>
      </w:r>
      <w:r w:rsidRPr="00372E68">
        <w:rPr>
          <w:rFonts w:ascii="Consolas" w:eastAsia="Times New Roman" w:hAnsi="Consolas" w:cs="Times New Roman"/>
          <w:color w:val="F07178"/>
          <w:sz w:val="21"/>
          <w:szCs w:val="21"/>
          <w:lang w:eastAsia="de-CH"/>
        </w:rPr>
        <w:t>title</w:t>
      </w:r>
      <w:r w:rsidRPr="00372E68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&gt;</w:t>
      </w:r>
    </w:p>
    <w:p w14:paraId="5342D709" w14:textId="77777777" w:rsidR="00372E68" w:rsidRPr="00372E68" w:rsidRDefault="00372E68" w:rsidP="00372E68">
      <w:p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</w:pPr>
      <w:r w:rsidRPr="00372E68"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  <w:t>    </w:t>
      </w:r>
      <w:r w:rsidRPr="00372E68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&lt;/</w:t>
      </w:r>
      <w:proofErr w:type="spellStart"/>
      <w:r w:rsidRPr="00372E68">
        <w:rPr>
          <w:rFonts w:ascii="Consolas" w:eastAsia="Times New Roman" w:hAnsi="Consolas" w:cs="Times New Roman"/>
          <w:color w:val="F07178"/>
          <w:sz w:val="21"/>
          <w:szCs w:val="21"/>
          <w:lang w:eastAsia="de-CH"/>
        </w:rPr>
        <w:t>head</w:t>
      </w:r>
      <w:proofErr w:type="spellEnd"/>
      <w:r w:rsidRPr="00372E68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&gt;</w:t>
      </w:r>
    </w:p>
    <w:p w14:paraId="46404E2F" w14:textId="77777777" w:rsidR="00372E68" w:rsidRPr="00372E68" w:rsidRDefault="00372E68" w:rsidP="00372E68">
      <w:p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</w:pPr>
      <w:r w:rsidRPr="00372E68"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  <w:t>    </w:t>
      </w:r>
      <w:r w:rsidRPr="00372E68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&lt;</w:t>
      </w:r>
      <w:proofErr w:type="spellStart"/>
      <w:r w:rsidRPr="00372E68">
        <w:rPr>
          <w:rFonts w:ascii="Consolas" w:eastAsia="Times New Roman" w:hAnsi="Consolas" w:cs="Times New Roman"/>
          <w:color w:val="F07178"/>
          <w:sz w:val="21"/>
          <w:szCs w:val="21"/>
          <w:lang w:eastAsia="de-CH"/>
        </w:rPr>
        <w:t>body</w:t>
      </w:r>
      <w:proofErr w:type="spellEnd"/>
      <w:r w:rsidRPr="00372E68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&gt;</w:t>
      </w:r>
    </w:p>
    <w:p w14:paraId="2C0439B7" w14:textId="77777777" w:rsidR="00372E68" w:rsidRPr="00372E68" w:rsidRDefault="00372E68" w:rsidP="00372E68">
      <w:p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</w:pPr>
      <w:r w:rsidRPr="00372E68"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  <w:t>        </w:t>
      </w:r>
      <w:r w:rsidRPr="00372E68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&lt;</w:t>
      </w:r>
      <w:r w:rsidRPr="00372E68">
        <w:rPr>
          <w:rFonts w:ascii="Consolas" w:eastAsia="Times New Roman" w:hAnsi="Consolas" w:cs="Times New Roman"/>
          <w:color w:val="F07178"/>
          <w:sz w:val="21"/>
          <w:szCs w:val="21"/>
          <w:lang w:eastAsia="de-CH"/>
        </w:rPr>
        <w:t>p</w:t>
      </w:r>
      <w:r w:rsidRPr="00372E68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&gt;</w:t>
      </w:r>
      <w:r w:rsidRPr="00372E68"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  <w:t>Im Body befindet sich die eigentliche Website</w:t>
      </w:r>
      <w:r w:rsidRPr="00372E68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&lt;/</w:t>
      </w:r>
      <w:r w:rsidRPr="00372E68">
        <w:rPr>
          <w:rFonts w:ascii="Consolas" w:eastAsia="Times New Roman" w:hAnsi="Consolas" w:cs="Times New Roman"/>
          <w:color w:val="F07178"/>
          <w:sz w:val="21"/>
          <w:szCs w:val="21"/>
          <w:lang w:eastAsia="de-CH"/>
        </w:rPr>
        <w:t>p</w:t>
      </w:r>
      <w:r w:rsidRPr="00372E68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&gt;</w:t>
      </w:r>
    </w:p>
    <w:p w14:paraId="3926F6C0" w14:textId="77777777" w:rsidR="00372E68" w:rsidRPr="00372E68" w:rsidRDefault="00372E68" w:rsidP="00372E68">
      <w:p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</w:pPr>
      <w:r w:rsidRPr="00372E68"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  <w:t>    </w:t>
      </w:r>
      <w:r w:rsidRPr="00372E68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&lt;/</w:t>
      </w:r>
      <w:proofErr w:type="spellStart"/>
      <w:r w:rsidRPr="00372E68">
        <w:rPr>
          <w:rFonts w:ascii="Consolas" w:eastAsia="Times New Roman" w:hAnsi="Consolas" w:cs="Times New Roman"/>
          <w:color w:val="F07178"/>
          <w:sz w:val="21"/>
          <w:szCs w:val="21"/>
          <w:lang w:eastAsia="de-CH"/>
        </w:rPr>
        <w:t>body</w:t>
      </w:r>
      <w:proofErr w:type="spellEnd"/>
      <w:r w:rsidRPr="00372E68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&gt;</w:t>
      </w:r>
    </w:p>
    <w:p w14:paraId="5C9807AA" w14:textId="4B9DE800" w:rsidR="00403F34" w:rsidRDefault="00372E68" w:rsidP="00372E68">
      <w:pPr>
        <w:shd w:val="clear" w:color="auto" w:fill="212121"/>
        <w:spacing w:line="285" w:lineRule="atLeast"/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</w:pPr>
      <w:r w:rsidRPr="00372E68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&lt;/</w:t>
      </w:r>
      <w:proofErr w:type="spellStart"/>
      <w:r w:rsidRPr="00372E68">
        <w:rPr>
          <w:rFonts w:ascii="Consolas" w:eastAsia="Times New Roman" w:hAnsi="Consolas" w:cs="Times New Roman"/>
          <w:color w:val="F07178"/>
          <w:sz w:val="21"/>
          <w:szCs w:val="21"/>
          <w:lang w:eastAsia="de-CH"/>
        </w:rPr>
        <w:t>html</w:t>
      </w:r>
      <w:proofErr w:type="spellEnd"/>
      <w:r w:rsidRPr="00372E68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&gt;</w:t>
      </w:r>
    </w:p>
    <w:p w14:paraId="325C0272" w14:textId="085BE4AF" w:rsidR="00403F34" w:rsidRDefault="00403F34" w:rsidP="00403F34">
      <w:pPr>
        <w:rPr>
          <w:lang w:eastAsia="de-CH"/>
        </w:rPr>
      </w:pPr>
    </w:p>
    <w:p w14:paraId="4860B164" w14:textId="64739356" w:rsidR="00403F34" w:rsidRDefault="00403F34" w:rsidP="00403F34">
      <w:pPr>
        <w:rPr>
          <w:lang w:eastAsia="de-CH"/>
        </w:rPr>
      </w:pPr>
      <w:r>
        <w:rPr>
          <w:lang w:eastAsia="de-CH"/>
        </w:rPr>
        <w:t xml:space="preserve">So sollte eine HTML-Page standartmässig aufgebaut werden. </w:t>
      </w:r>
    </w:p>
    <w:p w14:paraId="40E8261B" w14:textId="0941CD7D" w:rsidR="00403F34" w:rsidRPr="00372E68" w:rsidRDefault="00403F34" w:rsidP="00403F34">
      <w:pPr>
        <w:rPr>
          <w:lang w:eastAsia="de-CH"/>
        </w:rPr>
      </w:pPr>
    </w:p>
    <w:p w14:paraId="0D733440" w14:textId="20A0A96A" w:rsidR="0041272A" w:rsidRDefault="00383EFD" w:rsidP="00383EFD">
      <w:pPr>
        <w:pStyle w:val="berschrift2"/>
      </w:pPr>
      <w:bookmarkStart w:id="2" w:name="_Toc23410154"/>
      <w:proofErr w:type="gramStart"/>
      <w:r>
        <w:t>Erstellen</w:t>
      </w:r>
      <w:proofErr w:type="gramEnd"/>
      <w:r>
        <w:t xml:space="preserve"> einer Tabelle</w:t>
      </w:r>
      <w:bookmarkEnd w:id="2"/>
    </w:p>
    <w:p w14:paraId="77EA6ABC" w14:textId="77777777" w:rsidR="00403F34" w:rsidRPr="00403F34" w:rsidRDefault="00403F34" w:rsidP="00403F34">
      <w:p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GB" w:eastAsia="de-CH"/>
        </w:rPr>
      </w:pPr>
      <w:r w:rsidRPr="00403F34">
        <w:rPr>
          <w:rFonts w:ascii="Consolas" w:eastAsia="Times New Roman" w:hAnsi="Consolas" w:cs="Times New Roman"/>
          <w:color w:val="89DDFF"/>
          <w:sz w:val="21"/>
          <w:szCs w:val="21"/>
          <w:lang w:val="en-GB" w:eastAsia="de-CH"/>
        </w:rPr>
        <w:t>&lt;</w:t>
      </w:r>
      <w:r w:rsidRPr="00403F34">
        <w:rPr>
          <w:rFonts w:ascii="Consolas" w:eastAsia="Times New Roman" w:hAnsi="Consolas" w:cs="Times New Roman"/>
          <w:color w:val="F07178"/>
          <w:sz w:val="21"/>
          <w:szCs w:val="21"/>
          <w:lang w:val="en-GB" w:eastAsia="de-CH"/>
        </w:rPr>
        <w:t>table</w:t>
      </w:r>
      <w:r w:rsidRPr="00403F34">
        <w:rPr>
          <w:rFonts w:ascii="Consolas" w:eastAsia="Times New Roman" w:hAnsi="Consolas" w:cs="Times New Roman"/>
          <w:color w:val="EEFFFF"/>
          <w:sz w:val="21"/>
          <w:szCs w:val="21"/>
          <w:lang w:val="en-GB" w:eastAsia="de-CH"/>
        </w:rPr>
        <w:t> </w:t>
      </w:r>
      <w:r w:rsidRPr="00403F34">
        <w:rPr>
          <w:rFonts w:ascii="Consolas" w:eastAsia="Times New Roman" w:hAnsi="Consolas" w:cs="Times New Roman"/>
          <w:color w:val="89DDFF"/>
          <w:sz w:val="21"/>
          <w:szCs w:val="21"/>
          <w:lang w:val="en-GB" w:eastAsia="de-CH"/>
        </w:rPr>
        <w:t>&gt;</w:t>
      </w:r>
    </w:p>
    <w:p w14:paraId="770DACB3" w14:textId="77777777" w:rsidR="00403F34" w:rsidRPr="00403F34" w:rsidRDefault="00403F34" w:rsidP="00403F34">
      <w:p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GB" w:eastAsia="de-CH"/>
        </w:rPr>
      </w:pPr>
      <w:r w:rsidRPr="00403F34">
        <w:rPr>
          <w:rFonts w:ascii="Consolas" w:eastAsia="Times New Roman" w:hAnsi="Consolas" w:cs="Times New Roman"/>
          <w:color w:val="EEFFFF"/>
          <w:sz w:val="21"/>
          <w:szCs w:val="21"/>
          <w:lang w:val="en-GB" w:eastAsia="de-CH"/>
        </w:rPr>
        <w:t>            </w:t>
      </w:r>
      <w:r w:rsidRPr="00403F34">
        <w:rPr>
          <w:rFonts w:ascii="Consolas" w:eastAsia="Times New Roman" w:hAnsi="Consolas" w:cs="Times New Roman"/>
          <w:color w:val="89DDFF"/>
          <w:sz w:val="21"/>
          <w:szCs w:val="21"/>
          <w:lang w:val="en-GB" w:eastAsia="de-CH"/>
        </w:rPr>
        <w:t>&lt;</w:t>
      </w:r>
      <w:r w:rsidRPr="00403F34">
        <w:rPr>
          <w:rFonts w:ascii="Consolas" w:eastAsia="Times New Roman" w:hAnsi="Consolas" w:cs="Times New Roman"/>
          <w:color w:val="F07178"/>
          <w:sz w:val="21"/>
          <w:szCs w:val="21"/>
          <w:lang w:val="en-GB" w:eastAsia="de-CH"/>
        </w:rPr>
        <w:t>tr</w:t>
      </w:r>
      <w:r w:rsidRPr="00403F34">
        <w:rPr>
          <w:rFonts w:ascii="Consolas" w:eastAsia="Times New Roman" w:hAnsi="Consolas" w:cs="Times New Roman"/>
          <w:color w:val="89DDFF"/>
          <w:sz w:val="21"/>
          <w:szCs w:val="21"/>
          <w:lang w:val="en-GB" w:eastAsia="de-CH"/>
        </w:rPr>
        <w:t>&gt;</w:t>
      </w:r>
      <w:r w:rsidRPr="00403F34">
        <w:rPr>
          <w:rFonts w:ascii="Consolas" w:eastAsia="Times New Roman" w:hAnsi="Consolas" w:cs="Times New Roman"/>
          <w:color w:val="EEFFFF"/>
          <w:sz w:val="21"/>
          <w:szCs w:val="21"/>
          <w:lang w:val="en-GB" w:eastAsia="de-CH"/>
        </w:rPr>
        <w:t> </w:t>
      </w:r>
      <w:proofErr w:type="gramStart"/>
      <w:r w:rsidRPr="00403F34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GB" w:eastAsia="de-CH"/>
        </w:rPr>
        <w:t>&lt;!--</w:t>
      </w:r>
      <w:proofErr w:type="gramEnd"/>
      <w:r w:rsidRPr="00403F34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GB" w:eastAsia="de-CH"/>
        </w:rPr>
        <w:t>Table Row -&gt; </w:t>
      </w:r>
      <w:proofErr w:type="spellStart"/>
      <w:r w:rsidRPr="00403F34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GB" w:eastAsia="de-CH"/>
        </w:rPr>
        <w:t>Zeile</w:t>
      </w:r>
      <w:proofErr w:type="spellEnd"/>
      <w:r w:rsidRPr="00403F34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GB" w:eastAsia="de-CH"/>
        </w:rPr>
        <w:t> --&gt;</w:t>
      </w:r>
    </w:p>
    <w:p w14:paraId="62A73959" w14:textId="77777777" w:rsidR="00403F34" w:rsidRPr="0032522D" w:rsidRDefault="00403F34" w:rsidP="00403F34">
      <w:p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</w:pPr>
      <w:r w:rsidRPr="00403F34">
        <w:rPr>
          <w:rFonts w:ascii="Consolas" w:eastAsia="Times New Roman" w:hAnsi="Consolas" w:cs="Times New Roman"/>
          <w:color w:val="EEFFFF"/>
          <w:sz w:val="21"/>
          <w:szCs w:val="21"/>
          <w:lang w:val="en-GB" w:eastAsia="de-CH"/>
        </w:rPr>
        <w:t>                </w:t>
      </w:r>
      <w:r w:rsidRPr="00403F34">
        <w:rPr>
          <w:rFonts w:ascii="Consolas" w:eastAsia="Times New Roman" w:hAnsi="Consolas" w:cs="Times New Roman"/>
          <w:color w:val="89DDFF"/>
          <w:sz w:val="21"/>
          <w:szCs w:val="21"/>
          <w:lang w:val="en-GB" w:eastAsia="de-CH"/>
        </w:rPr>
        <w:t>&lt;</w:t>
      </w:r>
      <w:proofErr w:type="spellStart"/>
      <w:r w:rsidRPr="00403F34">
        <w:rPr>
          <w:rFonts w:ascii="Consolas" w:eastAsia="Times New Roman" w:hAnsi="Consolas" w:cs="Times New Roman"/>
          <w:color w:val="F07178"/>
          <w:sz w:val="21"/>
          <w:szCs w:val="21"/>
          <w:lang w:val="en-GB" w:eastAsia="de-CH"/>
        </w:rPr>
        <w:t>th</w:t>
      </w:r>
      <w:proofErr w:type="spellEnd"/>
      <w:r w:rsidRPr="00403F34">
        <w:rPr>
          <w:rFonts w:ascii="Consolas" w:eastAsia="Times New Roman" w:hAnsi="Consolas" w:cs="Times New Roman"/>
          <w:color w:val="89DDFF"/>
          <w:sz w:val="21"/>
          <w:szCs w:val="21"/>
          <w:lang w:val="en-GB" w:eastAsia="de-CH"/>
        </w:rPr>
        <w:t>&gt;</w:t>
      </w:r>
      <w:r w:rsidRPr="00403F34">
        <w:rPr>
          <w:rFonts w:ascii="Consolas" w:eastAsia="Times New Roman" w:hAnsi="Consolas" w:cs="Times New Roman"/>
          <w:color w:val="EEFFFF"/>
          <w:sz w:val="21"/>
          <w:szCs w:val="21"/>
          <w:lang w:val="en-GB" w:eastAsia="de-CH"/>
        </w:rPr>
        <w:t>#</w:t>
      </w:r>
      <w:r w:rsidRPr="00403F34">
        <w:rPr>
          <w:rFonts w:ascii="Consolas" w:eastAsia="Times New Roman" w:hAnsi="Consolas" w:cs="Times New Roman"/>
          <w:color w:val="89DDFF"/>
          <w:sz w:val="21"/>
          <w:szCs w:val="21"/>
          <w:lang w:val="en-GB" w:eastAsia="de-CH"/>
        </w:rPr>
        <w:t>&lt;/</w:t>
      </w:r>
      <w:proofErr w:type="spellStart"/>
      <w:r w:rsidRPr="00403F34">
        <w:rPr>
          <w:rFonts w:ascii="Consolas" w:eastAsia="Times New Roman" w:hAnsi="Consolas" w:cs="Times New Roman"/>
          <w:color w:val="F07178"/>
          <w:sz w:val="21"/>
          <w:szCs w:val="21"/>
          <w:lang w:val="en-GB" w:eastAsia="de-CH"/>
        </w:rPr>
        <w:t>th</w:t>
      </w:r>
      <w:proofErr w:type="spellEnd"/>
      <w:r w:rsidRPr="00403F34">
        <w:rPr>
          <w:rFonts w:ascii="Consolas" w:eastAsia="Times New Roman" w:hAnsi="Consolas" w:cs="Times New Roman"/>
          <w:color w:val="89DDFF"/>
          <w:sz w:val="21"/>
          <w:szCs w:val="21"/>
          <w:lang w:val="en-GB" w:eastAsia="de-CH"/>
        </w:rPr>
        <w:t>&gt;</w:t>
      </w:r>
      <w:r w:rsidRPr="00403F34">
        <w:rPr>
          <w:rFonts w:ascii="Consolas" w:eastAsia="Times New Roman" w:hAnsi="Consolas" w:cs="Times New Roman"/>
          <w:color w:val="EEFFFF"/>
          <w:sz w:val="21"/>
          <w:szCs w:val="21"/>
          <w:lang w:val="en-GB" w:eastAsia="de-CH"/>
        </w:rPr>
        <w:t> </w:t>
      </w:r>
      <w:proofErr w:type="gramStart"/>
      <w:r w:rsidRPr="00403F34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GB" w:eastAsia="de-CH"/>
        </w:rPr>
        <w:t>&lt;!--</w:t>
      </w:r>
      <w:proofErr w:type="gramEnd"/>
      <w:r w:rsidRPr="00403F34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GB" w:eastAsia="de-CH"/>
        </w:rPr>
        <w:t> </w:t>
      </w:r>
      <w:r w:rsidRPr="0032522D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de-CH"/>
        </w:rPr>
        <w:t>Table Header -&gt; Tabelle Überschrift--&gt;</w:t>
      </w:r>
    </w:p>
    <w:p w14:paraId="445001F2" w14:textId="77777777" w:rsidR="00403F34" w:rsidRPr="0032522D" w:rsidRDefault="00403F34" w:rsidP="00403F34">
      <w:p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</w:pPr>
      <w:r w:rsidRPr="0032522D"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  <w:t>                </w:t>
      </w:r>
      <w:r w:rsidRPr="0032522D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&lt;</w:t>
      </w:r>
      <w:proofErr w:type="spellStart"/>
      <w:r w:rsidRPr="0032522D">
        <w:rPr>
          <w:rFonts w:ascii="Consolas" w:eastAsia="Times New Roman" w:hAnsi="Consolas" w:cs="Times New Roman"/>
          <w:color w:val="F07178"/>
          <w:sz w:val="21"/>
          <w:szCs w:val="21"/>
          <w:lang w:eastAsia="de-CH"/>
        </w:rPr>
        <w:t>th</w:t>
      </w:r>
      <w:proofErr w:type="spellEnd"/>
      <w:r w:rsidRPr="0032522D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&gt;</w:t>
      </w:r>
      <w:r w:rsidRPr="0032522D"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  <w:t>Beschreibung</w:t>
      </w:r>
      <w:r w:rsidRPr="0032522D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&lt;/</w:t>
      </w:r>
      <w:proofErr w:type="spellStart"/>
      <w:r w:rsidRPr="0032522D">
        <w:rPr>
          <w:rFonts w:ascii="Consolas" w:eastAsia="Times New Roman" w:hAnsi="Consolas" w:cs="Times New Roman"/>
          <w:color w:val="F07178"/>
          <w:sz w:val="21"/>
          <w:szCs w:val="21"/>
          <w:lang w:eastAsia="de-CH"/>
        </w:rPr>
        <w:t>th</w:t>
      </w:r>
      <w:proofErr w:type="spellEnd"/>
      <w:r w:rsidRPr="0032522D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&gt;</w:t>
      </w:r>
    </w:p>
    <w:p w14:paraId="4C6768FF" w14:textId="77777777" w:rsidR="00403F34" w:rsidRPr="00403F34" w:rsidRDefault="00403F34" w:rsidP="00403F34">
      <w:p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GB" w:eastAsia="de-CH"/>
        </w:rPr>
      </w:pPr>
      <w:r w:rsidRPr="0032522D"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  <w:t>                </w:t>
      </w:r>
      <w:r w:rsidRPr="00403F34">
        <w:rPr>
          <w:rFonts w:ascii="Consolas" w:eastAsia="Times New Roman" w:hAnsi="Consolas" w:cs="Times New Roman"/>
          <w:color w:val="89DDFF"/>
          <w:sz w:val="21"/>
          <w:szCs w:val="21"/>
          <w:lang w:val="en-GB" w:eastAsia="de-CH"/>
        </w:rPr>
        <w:t>&lt;</w:t>
      </w:r>
      <w:proofErr w:type="spellStart"/>
      <w:r w:rsidRPr="00403F34">
        <w:rPr>
          <w:rFonts w:ascii="Consolas" w:eastAsia="Times New Roman" w:hAnsi="Consolas" w:cs="Times New Roman"/>
          <w:color w:val="F07178"/>
          <w:sz w:val="21"/>
          <w:szCs w:val="21"/>
          <w:lang w:val="en-GB" w:eastAsia="de-CH"/>
        </w:rPr>
        <w:t>th</w:t>
      </w:r>
      <w:proofErr w:type="spellEnd"/>
      <w:r w:rsidRPr="00403F34">
        <w:rPr>
          <w:rFonts w:ascii="Consolas" w:eastAsia="Times New Roman" w:hAnsi="Consolas" w:cs="Times New Roman"/>
          <w:color w:val="89DDFF"/>
          <w:sz w:val="21"/>
          <w:szCs w:val="21"/>
          <w:lang w:val="en-GB" w:eastAsia="de-CH"/>
        </w:rPr>
        <w:t>&gt;</w:t>
      </w:r>
      <w:proofErr w:type="spellStart"/>
      <w:r w:rsidRPr="00403F34">
        <w:rPr>
          <w:rFonts w:ascii="Consolas" w:eastAsia="Times New Roman" w:hAnsi="Consolas" w:cs="Times New Roman"/>
          <w:color w:val="EEFFFF"/>
          <w:sz w:val="21"/>
          <w:szCs w:val="21"/>
          <w:lang w:val="en-GB" w:eastAsia="de-CH"/>
        </w:rPr>
        <w:t>Stückpreis</w:t>
      </w:r>
      <w:proofErr w:type="spellEnd"/>
      <w:r w:rsidRPr="00403F34">
        <w:rPr>
          <w:rFonts w:ascii="Consolas" w:eastAsia="Times New Roman" w:hAnsi="Consolas" w:cs="Times New Roman"/>
          <w:color w:val="EEFFFF"/>
          <w:sz w:val="21"/>
          <w:szCs w:val="21"/>
          <w:lang w:val="en-GB" w:eastAsia="de-CH"/>
        </w:rPr>
        <w:t> [CHF]* </w:t>
      </w:r>
      <w:r w:rsidRPr="00403F34">
        <w:rPr>
          <w:rFonts w:ascii="Consolas" w:eastAsia="Times New Roman" w:hAnsi="Consolas" w:cs="Times New Roman"/>
          <w:color w:val="89DDFF"/>
          <w:sz w:val="21"/>
          <w:szCs w:val="21"/>
          <w:lang w:val="en-GB" w:eastAsia="de-CH"/>
        </w:rPr>
        <w:t>&lt;/</w:t>
      </w:r>
      <w:proofErr w:type="spellStart"/>
      <w:r w:rsidRPr="00403F34">
        <w:rPr>
          <w:rFonts w:ascii="Consolas" w:eastAsia="Times New Roman" w:hAnsi="Consolas" w:cs="Times New Roman"/>
          <w:color w:val="F07178"/>
          <w:sz w:val="21"/>
          <w:szCs w:val="21"/>
          <w:lang w:val="en-GB" w:eastAsia="de-CH"/>
        </w:rPr>
        <w:t>th</w:t>
      </w:r>
      <w:proofErr w:type="spellEnd"/>
      <w:r w:rsidRPr="00403F34">
        <w:rPr>
          <w:rFonts w:ascii="Consolas" w:eastAsia="Times New Roman" w:hAnsi="Consolas" w:cs="Times New Roman"/>
          <w:color w:val="89DDFF"/>
          <w:sz w:val="21"/>
          <w:szCs w:val="21"/>
          <w:lang w:val="en-GB" w:eastAsia="de-CH"/>
        </w:rPr>
        <w:t>&gt;</w:t>
      </w:r>
    </w:p>
    <w:p w14:paraId="3633CE70" w14:textId="77777777" w:rsidR="00403F34" w:rsidRPr="00403F34" w:rsidRDefault="00403F34" w:rsidP="00403F34">
      <w:p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GB" w:eastAsia="de-CH"/>
        </w:rPr>
      </w:pPr>
      <w:r w:rsidRPr="00403F34">
        <w:rPr>
          <w:rFonts w:ascii="Consolas" w:eastAsia="Times New Roman" w:hAnsi="Consolas" w:cs="Times New Roman"/>
          <w:color w:val="EEFFFF"/>
          <w:sz w:val="21"/>
          <w:szCs w:val="21"/>
          <w:lang w:val="en-GB" w:eastAsia="de-CH"/>
        </w:rPr>
        <w:t>                </w:t>
      </w:r>
      <w:r w:rsidRPr="00403F34">
        <w:rPr>
          <w:rFonts w:ascii="Consolas" w:eastAsia="Times New Roman" w:hAnsi="Consolas" w:cs="Times New Roman"/>
          <w:color w:val="89DDFF"/>
          <w:sz w:val="21"/>
          <w:szCs w:val="21"/>
          <w:lang w:val="en-GB" w:eastAsia="de-CH"/>
        </w:rPr>
        <w:t>&lt;</w:t>
      </w:r>
      <w:proofErr w:type="spellStart"/>
      <w:r w:rsidRPr="00403F34">
        <w:rPr>
          <w:rFonts w:ascii="Consolas" w:eastAsia="Times New Roman" w:hAnsi="Consolas" w:cs="Times New Roman"/>
          <w:color w:val="F07178"/>
          <w:sz w:val="21"/>
          <w:szCs w:val="21"/>
          <w:lang w:val="en-GB" w:eastAsia="de-CH"/>
        </w:rPr>
        <w:t>th</w:t>
      </w:r>
      <w:proofErr w:type="spellEnd"/>
      <w:r w:rsidRPr="00403F34">
        <w:rPr>
          <w:rFonts w:ascii="Consolas" w:eastAsia="Times New Roman" w:hAnsi="Consolas" w:cs="Times New Roman"/>
          <w:color w:val="89DDFF"/>
          <w:sz w:val="21"/>
          <w:szCs w:val="21"/>
          <w:lang w:val="en-GB" w:eastAsia="de-CH"/>
        </w:rPr>
        <w:t>&gt;</w:t>
      </w:r>
      <w:proofErr w:type="spellStart"/>
      <w:r w:rsidRPr="00403F34">
        <w:rPr>
          <w:rFonts w:ascii="Consolas" w:eastAsia="Times New Roman" w:hAnsi="Consolas" w:cs="Times New Roman"/>
          <w:color w:val="EEFFFF"/>
          <w:sz w:val="21"/>
          <w:szCs w:val="21"/>
          <w:lang w:val="en-GB" w:eastAsia="de-CH"/>
        </w:rPr>
        <w:t>Anzahl</w:t>
      </w:r>
      <w:proofErr w:type="spellEnd"/>
      <w:r w:rsidRPr="00403F34">
        <w:rPr>
          <w:rFonts w:ascii="Consolas" w:eastAsia="Times New Roman" w:hAnsi="Consolas" w:cs="Times New Roman"/>
          <w:color w:val="89DDFF"/>
          <w:sz w:val="21"/>
          <w:szCs w:val="21"/>
          <w:lang w:val="en-GB" w:eastAsia="de-CH"/>
        </w:rPr>
        <w:t>&lt;/</w:t>
      </w:r>
      <w:proofErr w:type="spellStart"/>
      <w:r w:rsidRPr="00403F34">
        <w:rPr>
          <w:rFonts w:ascii="Consolas" w:eastAsia="Times New Roman" w:hAnsi="Consolas" w:cs="Times New Roman"/>
          <w:color w:val="F07178"/>
          <w:sz w:val="21"/>
          <w:szCs w:val="21"/>
          <w:lang w:val="en-GB" w:eastAsia="de-CH"/>
        </w:rPr>
        <w:t>th</w:t>
      </w:r>
      <w:proofErr w:type="spellEnd"/>
      <w:r w:rsidRPr="00403F34">
        <w:rPr>
          <w:rFonts w:ascii="Consolas" w:eastAsia="Times New Roman" w:hAnsi="Consolas" w:cs="Times New Roman"/>
          <w:color w:val="89DDFF"/>
          <w:sz w:val="21"/>
          <w:szCs w:val="21"/>
          <w:lang w:val="en-GB" w:eastAsia="de-CH"/>
        </w:rPr>
        <w:t>&gt;</w:t>
      </w:r>
    </w:p>
    <w:p w14:paraId="7C836352" w14:textId="77777777" w:rsidR="00403F34" w:rsidRPr="00403F34" w:rsidRDefault="00403F34" w:rsidP="00403F34">
      <w:p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GB" w:eastAsia="de-CH"/>
        </w:rPr>
      </w:pPr>
      <w:r w:rsidRPr="00403F34">
        <w:rPr>
          <w:rFonts w:ascii="Consolas" w:eastAsia="Times New Roman" w:hAnsi="Consolas" w:cs="Times New Roman"/>
          <w:color w:val="EEFFFF"/>
          <w:sz w:val="21"/>
          <w:szCs w:val="21"/>
          <w:lang w:val="en-GB" w:eastAsia="de-CH"/>
        </w:rPr>
        <w:t>                </w:t>
      </w:r>
      <w:r w:rsidRPr="00403F34">
        <w:rPr>
          <w:rFonts w:ascii="Consolas" w:eastAsia="Times New Roman" w:hAnsi="Consolas" w:cs="Times New Roman"/>
          <w:color w:val="89DDFF"/>
          <w:sz w:val="21"/>
          <w:szCs w:val="21"/>
          <w:lang w:val="en-GB" w:eastAsia="de-CH"/>
        </w:rPr>
        <w:t>&lt;</w:t>
      </w:r>
      <w:proofErr w:type="spellStart"/>
      <w:r w:rsidRPr="00403F34">
        <w:rPr>
          <w:rFonts w:ascii="Consolas" w:eastAsia="Times New Roman" w:hAnsi="Consolas" w:cs="Times New Roman"/>
          <w:color w:val="F07178"/>
          <w:sz w:val="21"/>
          <w:szCs w:val="21"/>
          <w:lang w:val="en-GB" w:eastAsia="de-CH"/>
        </w:rPr>
        <w:t>th</w:t>
      </w:r>
      <w:proofErr w:type="spellEnd"/>
      <w:r w:rsidRPr="00403F34">
        <w:rPr>
          <w:rFonts w:ascii="Consolas" w:eastAsia="Times New Roman" w:hAnsi="Consolas" w:cs="Times New Roman"/>
          <w:color w:val="89DDFF"/>
          <w:sz w:val="21"/>
          <w:szCs w:val="21"/>
          <w:lang w:val="en-GB" w:eastAsia="de-CH"/>
        </w:rPr>
        <w:t>&gt;</w:t>
      </w:r>
      <w:proofErr w:type="spellStart"/>
      <w:r w:rsidRPr="00403F34">
        <w:rPr>
          <w:rFonts w:ascii="Consolas" w:eastAsia="Times New Roman" w:hAnsi="Consolas" w:cs="Times New Roman"/>
          <w:color w:val="EEFFFF"/>
          <w:sz w:val="21"/>
          <w:szCs w:val="21"/>
          <w:lang w:val="en-GB" w:eastAsia="de-CH"/>
        </w:rPr>
        <w:t>Preis</w:t>
      </w:r>
      <w:proofErr w:type="spellEnd"/>
      <w:r w:rsidRPr="00403F34">
        <w:rPr>
          <w:rFonts w:ascii="Consolas" w:eastAsia="Times New Roman" w:hAnsi="Consolas" w:cs="Times New Roman"/>
          <w:color w:val="EEFFFF"/>
          <w:sz w:val="21"/>
          <w:szCs w:val="21"/>
          <w:lang w:val="en-GB" w:eastAsia="de-CH"/>
        </w:rPr>
        <w:t> [CHF]*</w:t>
      </w:r>
      <w:r w:rsidRPr="00403F34">
        <w:rPr>
          <w:rFonts w:ascii="Consolas" w:eastAsia="Times New Roman" w:hAnsi="Consolas" w:cs="Times New Roman"/>
          <w:color w:val="89DDFF"/>
          <w:sz w:val="21"/>
          <w:szCs w:val="21"/>
          <w:lang w:val="en-GB" w:eastAsia="de-CH"/>
        </w:rPr>
        <w:t>&lt;/</w:t>
      </w:r>
      <w:proofErr w:type="spellStart"/>
      <w:r w:rsidRPr="00403F34">
        <w:rPr>
          <w:rFonts w:ascii="Consolas" w:eastAsia="Times New Roman" w:hAnsi="Consolas" w:cs="Times New Roman"/>
          <w:color w:val="F07178"/>
          <w:sz w:val="21"/>
          <w:szCs w:val="21"/>
          <w:lang w:val="en-GB" w:eastAsia="de-CH"/>
        </w:rPr>
        <w:t>th</w:t>
      </w:r>
      <w:proofErr w:type="spellEnd"/>
      <w:r w:rsidRPr="00403F34">
        <w:rPr>
          <w:rFonts w:ascii="Consolas" w:eastAsia="Times New Roman" w:hAnsi="Consolas" w:cs="Times New Roman"/>
          <w:color w:val="89DDFF"/>
          <w:sz w:val="21"/>
          <w:szCs w:val="21"/>
          <w:lang w:val="en-GB" w:eastAsia="de-CH"/>
        </w:rPr>
        <w:t>&gt;</w:t>
      </w:r>
    </w:p>
    <w:p w14:paraId="57862950" w14:textId="77777777" w:rsidR="00403F34" w:rsidRPr="0032522D" w:rsidRDefault="00403F34" w:rsidP="00403F34">
      <w:p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GB" w:eastAsia="de-CH"/>
        </w:rPr>
      </w:pPr>
      <w:r w:rsidRPr="00403F34">
        <w:rPr>
          <w:rFonts w:ascii="Consolas" w:eastAsia="Times New Roman" w:hAnsi="Consolas" w:cs="Times New Roman"/>
          <w:color w:val="EEFFFF"/>
          <w:sz w:val="21"/>
          <w:szCs w:val="21"/>
          <w:lang w:val="en-GB" w:eastAsia="de-CH"/>
        </w:rPr>
        <w:t>            </w:t>
      </w:r>
      <w:r w:rsidRPr="0032522D">
        <w:rPr>
          <w:rFonts w:ascii="Consolas" w:eastAsia="Times New Roman" w:hAnsi="Consolas" w:cs="Times New Roman"/>
          <w:color w:val="89DDFF"/>
          <w:sz w:val="21"/>
          <w:szCs w:val="21"/>
          <w:lang w:val="en-GB" w:eastAsia="de-CH"/>
        </w:rPr>
        <w:t>&lt;/</w:t>
      </w:r>
      <w:r w:rsidRPr="0032522D">
        <w:rPr>
          <w:rFonts w:ascii="Consolas" w:eastAsia="Times New Roman" w:hAnsi="Consolas" w:cs="Times New Roman"/>
          <w:color w:val="F07178"/>
          <w:sz w:val="21"/>
          <w:szCs w:val="21"/>
          <w:lang w:val="en-GB" w:eastAsia="de-CH"/>
        </w:rPr>
        <w:t>tr</w:t>
      </w:r>
      <w:r w:rsidRPr="0032522D">
        <w:rPr>
          <w:rFonts w:ascii="Consolas" w:eastAsia="Times New Roman" w:hAnsi="Consolas" w:cs="Times New Roman"/>
          <w:color w:val="89DDFF"/>
          <w:sz w:val="21"/>
          <w:szCs w:val="21"/>
          <w:lang w:val="en-GB" w:eastAsia="de-CH"/>
        </w:rPr>
        <w:t>&gt;</w:t>
      </w:r>
    </w:p>
    <w:p w14:paraId="50EBCAE3" w14:textId="77777777" w:rsidR="00403F34" w:rsidRPr="00403F34" w:rsidRDefault="00403F34" w:rsidP="00403F34">
      <w:p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</w:pPr>
      <w:r w:rsidRPr="0032522D">
        <w:rPr>
          <w:rFonts w:ascii="Consolas" w:eastAsia="Times New Roman" w:hAnsi="Consolas" w:cs="Times New Roman"/>
          <w:color w:val="EEFFFF"/>
          <w:sz w:val="21"/>
          <w:szCs w:val="21"/>
          <w:lang w:val="en-GB" w:eastAsia="de-CH"/>
        </w:rPr>
        <w:t>            </w:t>
      </w:r>
      <w:r w:rsidRPr="00403F34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&lt;</w:t>
      </w:r>
      <w:proofErr w:type="spellStart"/>
      <w:r w:rsidRPr="00403F34">
        <w:rPr>
          <w:rFonts w:ascii="Consolas" w:eastAsia="Times New Roman" w:hAnsi="Consolas" w:cs="Times New Roman"/>
          <w:color w:val="F07178"/>
          <w:sz w:val="21"/>
          <w:szCs w:val="21"/>
          <w:lang w:eastAsia="de-CH"/>
        </w:rPr>
        <w:t>tr</w:t>
      </w:r>
      <w:proofErr w:type="spellEnd"/>
      <w:r w:rsidRPr="00403F34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&gt;</w:t>
      </w:r>
    </w:p>
    <w:p w14:paraId="00D344BB" w14:textId="195AD08A" w:rsidR="00403F34" w:rsidRDefault="00403F34" w:rsidP="00403F34">
      <w:pPr>
        <w:shd w:val="clear" w:color="auto" w:fill="212121"/>
        <w:spacing w:line="285" w:lineRule="atLeast"/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de-CH"/>
        </w:rPr>
      </w:pPr>
      <w:r w:rsidRPr="00403F34"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  <w:t>                </w:t>
      </w:r>
      <w:r w:rsidRPr="00403F34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&lt;</w:t>
      </w:r>
      <w:proofErr w:type="spellStart"/>
      <w:r w:rsidRPr="00403F34">
        <w:rPr>
          <w:rFonts w:ascii="Consolas" w:eastAsia="Times New Roman" w:hAnsi="Consolas" w:cs="Times New Roman"/>
          <w:color w:val="F07178"/>
          <w:sz w:val="21"/>
          <w:szCs w:val="21"/>
          <w:lang w:eastAsia="de-CH"/>
        </w:rPr>
        <w:t>td</w:t>
      </w:r>
      <w:proofErr w:type="spellEnd"/>
      <w:r w:rsidRPr="00403F34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&gt;</w:t>
      </w:r>
      <w:r w:rsidRPr="00403F34"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  <w:t>1</w:t>
      </w:r>
      <w:r w:rsidRPr="00403F34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&lt;/</w:t>
      </w:r>
      <w:proofErr w:type="spellStart"/>
      <w:r w:rsidRPr="00403F34">
        <w:rPr>
          <w:rFonts w:ascii="Consolas" w:eastAsia="Times New Roman" w:hAnsi="Consolas" w:cs="Times New Roman"/>
          <w:color w:val="F07178"/>
          <w:sz w:val="21"/>
          <w:szCs w:val="21"/>
          <w:lang w:eastAsia="de-CH"/>
        </w:rPr>
        <w:t>td</w:t>
      </w:r>
      <w:proofErr w:type="spellEnd"/>
      <w:r w:rsidRPr="00403F34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&gt;</w:t>
      </w:r>
      <w:r w:rsidRPr="00403F34"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  <w:t> </w:t>
      </w:r>
      <w:proofErr w:type="gramStart"/>
      <w:r w:rsidRPr="00403F34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de-CH"/>
        </w:rPr>
        <w:t>&lt;!--</w:t>
      </w:r>
      <w:proofErr w:type="gramEnd"/>
      <w:r w:rsidRPr="00403F34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de-CH"/>
        </w:rPr>
        <w:t>Table Data -&gt;Normale Zellen, Ohne Fett --&gt;</w:t>
      </w:r>
    </w:p>
    <w:p w14:paraId="4BFEF401" w14:textId="4BC5FD48" w:rsidR="00403F34" w:rsidRPr="00403F34" w:rsidRDefault="00403F34" w:rsidP="00403F34">
      <w:p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</w:pPr>
      <w:r w:rsidRPr="00403F34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&lt;/</w:t>
      </w:r>
      <w:proofErr w:type="spellStart"/>
      <w:r w:rsidRPr="00403F34">
        <w:rPr>
          <w:rFonts w:ascii="Consolas" w:eastAsia="Times New Roman" w:hAnsi="Consolas" w:cs="Times New Roman"/>
          <w:color w:val="F07178"/>
          <w:sz w:val="21"/>
          <w:szCs w:val="21"/>
          <w:lang w:eastAsia="de-CH"/>
        </w:rPr>
        <w:t>table</w:t>
      </w:r>
      <w:proofErr w:type="spellEnd"/>
      <w:r w:rsidRPr="00403F34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&gt;</w:t>
      </w:r>
    </w:p>
    <w:p w14:paraId="3CA71FD8" w14:textId="727D6893" w:rsidR="00403F34" w:rsidRDefault="00403F34" w:rsidP="00403F34">
      <w:pPr>
        <w:rPr>
          <w:lang w:eastAsia="de-CH"/>
        </w:rPr>
      </w:pPr>
    </w:p>
    <w:p w14:paraId="5021B7B4" w14:textId="71F6850A" w:rsidR="00403F34" w:rsidRPr="00403F34" w:rsidRDefault="00403F34" w:rsidP="00403F34">
      <w:pPr>
        <w:rPr>
          <w:lang w:eastAsia="de-CH"/>
        </w:rPr>
      </w:pPr>
      <w:r>
        <w:rPr>
          <w:lang w:eastAsia="de-CH"/>
        </w:rPr>
        <w:t xml:space="preserve">Eine Tabelle wird wie oben erstellt. </w:t>
      </w:r>
    </w:p>
    <w:p w14:paraId="4E9000FA" w14:textId="77777777" w:rsidR="00383EFD" w:rsidRPr="00383EFD" w:rsidRDefault="00383EFD" w:rsidP="00383EFD"/>
    <w:p w14:paraId="328440F2" w14:textId="4DC0D62E" w:rsidR="00372E68" w:rsidRDefault="00403F34" w:rsidP="00403F34">
      <w:pPr>
        <w:pStyle w:val="berschrift2"/>
      </w:pPr>
      <w:bookmarkStart w:id="3" w:name="_Toc23410155"/>
      <w:r>
        <w:lastRenderedPageBreak/>
        <w:t>Erstellt einer Liste</w:t>
      </w:r>
      <w:bookmarkEnd w:id="3"/>
    </w:p>
    <w:p w14:paraId="3B9BF1B5" w14:textId="77777777" w:rsidR="00403F34" w:rsidRPr="00403F34" w:rsidRDefault="00403F34" w:rsidP="00403F34">
      <w:p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</w:pPr>
      <w:r w:rsidRPr="00403F34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&lt;</w:t>
      </w:r>
      <w:proofErr w:type="spellStart"/>
      <w:r w:rsidRPr="00403F34">
        <w:rPr>
          <w:rFonts w:ascii="Consolas" w:eastAsia="Times New Roman" w:hAnsi="Consolas" w:cs="Times New Roman"/>
          <w:color w:val="F07178"/>
          <w:sz w:val="21"/>
          <w:szCs w:val="21"/>
          <w:lang w:eastAsia="de-CH"/>
        </w:rPr>
        <w:t>ul</w:t>
      </w:r>
      <w:proofErr w:type="spellEnd"/>
      <w:r w:rsidRPr="00403F34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&gt;</w:t>
      </w:r>
      <w:r w:rsidRPr="00403F34"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  <w:t> </w:t>
      </w:r>
      <w:proofErr w:type="gramStart"/>
      <w:r w:rsidRPr="00403F34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de-CH"/>
        </w:rPr>
        <w:t>&lt;!--</w:t>
      </w:r>
      <w:proofErr w:type="gramEnd"/>
      <w:r w:rsidRPr="00403F34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de-CH"/>
        </w:rPr>
        <w:t> </w:t>
      </w:r>
      <w:proofErr w:type="spellStart"/>
      <w:r w:rsidRPr="00403F34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de-CH"/>
        </w:rPr>
        <w:t>Unorderd</w:t>
      </w:r>
      <w:proofErr w:type="spellEnd"/>
      <w:r w:rsidRPr="00403F34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de-CH"/>
        </w:rPr>
        <w:t> List -&gt; damit kann eine Auflistung erstellt werden--&gt;</w:t>
      </w:r>
    </w:p>
    <w:p w14:paraId="68947B80" w14:textId="77777777" w:rsidR="00403F34" w:rsidRPr="00403F34" w:rsidRDefault="00403F34" w:rsidP="00403F34">
      <w:p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</w:pPr>
      <w:r w:rsidRPr="00403F34"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  <w:t>            </w:t>
      </w:r>
      <w:r w:rsidRPr="00403F34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&lt;</w:t>
      </w:r>
      <w:r w:rsidRPr="00403F34">
        <w:rPr>
          <w:rFonts w:ascii="Consolas" w:eastAsia="Times New Roman" w:hAnsi="Consolas" w:cs="Times New Roman"/>
          <w:color w:val="F07178"/>
          <w:sz w:val="21"/>
          <w:szCs w:val="21"/>
          <w:lang w:eastAsia="de-CH"/>
        </w:rPr>
        <w:t>li</w:t>
      </w:r>
      <w:r w:rsidRPr="00403F34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&gt;</w:t>
      </w:r>
      <w:r w:rsidRPr="00403F34"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  <w:t>Garantien</w:t>
      </w:r>
      <w:r w:rsidRPr="00403F34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&lt;/</w:t>
      </w:r>
      <w:r w:rsidRPr="00403F34">
        <w:rPr>
          <w:rFonts w:ascii="Consolas" w:eastAsia="Times New Roman" w:hAnsi="Consolas" w:cs="Times New Roman"/>
          <w:color w:val="F07178"/>
          <w:sz w:val="21"/>
          <w:szCs w:val="21"/>
          <w:lang w:eastAsia="de-CH"/>
        </w:rPr>
        <w:t>li</w:t>
      </w:r>
      <w:r w:rsidRPr="00403F34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&gt;</w:t>
      </w:r>
    </w:p>
    <w:p w14:paraId="2352DA08" w14:textId="77777777" w:rsidR="00403F34" w:rsidRPr="00403F34" w:rsidRDefault="00403F34" w:rsidP="00403F34">
      <w:p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</w:pPr>
      <w:r w:rsidRPr="00403F34"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  <w:t>            </w:t>
      </w:r>
      <w:r w:rsidRPr="00403F34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&lt;</w:t>
      </w:r>
      <w:r w:rsidRPr="00403F34">
        <w:rPr>
          <w:rFonts w:ascii="Consolas" w:eastAsia="Times New Roman" w:hAnsi="Consolas" w:cs="Times New Roman"/>
          <w:color w:val="F07178"/>
          <w:sz w:val="21"/>
          <w:szCs w:val="21"/>
          <w:lang w:eastAsia="de-CH"/>
        </w:rPr>
        <w:t>li</w:t>
      </w:r>
      <w:r w:rsidRPr="00403F34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&gt;</w:t>
      </w:r>
      <w:r w:rsidRPr="00403F34"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  <w:t>Handbücher</w:t>
      </w:r>
      <w:r w:rsidRPr="00403F34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&lt;/</w:t>
      </w:r>
      <w:r w:rsidRPr="00403F34">
        <w:rPr>
          <w:rFonts w:ascii="Consolas" w:eastAsia="Times New Roman" w:hAnsi="Consolas" w:cs="Times New Roman"/>
          <w:color w:val="F07178"/>
          <w:sz w:val="21"/>
          <w:szCs w:val="21"/>
          <w:lang w:eastAsia="de-CH"/>
        </w:rPr>
        <w:t>li</w:t>
      </w:r>
      <w:r w:rsidRPr="00403F34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&gt;</w:t>
      </w:r>
    </w:p>
    <w:p w14:paraId="3C833A66" w14:textId="77777777" w:rsidR="00403F34" w:rsidRPr="00403F34" w:rsidRDefault="00403F34" w:rsidP="00403F34">
      <w:p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</w:pPr>
      <w:r w:rsidRPr="00403F34">
        <w:rPr>
          <w:rFonts w:ascii="Consolas" w:eastAsia="Times New Roman" w:hAnsi="Consolas" w:cs="Times New Roman"/>
          <w:color w:val="EEFFFF"/>
          <w:sz w:val="21"/>
          <w:szCs w:val="21"/>
          <w:lang w:eastAsia="de-CH"/>
        </w:rPr>
        <w:t>        </w:t>
      </w:r>
      <w:r w:rsidRPr="00403F34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&lt;/</w:t>
      </w:r>
      <w:proofErr w:type="spellStart"/>
      <w:r w:rsidRPr="00403F34">
        <w:rPr>
          <w:rFonts w:ascii="Consolas" w:eastAsia="Times New Roman" w:hAnsi="Consolas" w:cs="Times New Roman"/>
          <w:color w:val="F07178"/>
          <w:sz w:val="21"/>
          <w:szCs w:val="21"/>
          <w:lang w:eastAsia="de-CH"/>
        </w:rPr>
        <w:t>ul</w:t>
      </w:r>
      <w:proofErr w:type="spellEnd"/>
      <w:r w:rsidRPr="00403F34">
        <w:rPr>
          <w:rFonts w:ascii="Consolas" w:eastAsia="Times New Roman" w:hAnsi="Consolas" w:cs="Times New Roman"/>
          <w:color w:val="89DDFF"/>
          <w:sz w:val="21"/>
          <w:szCs w:val="21"/>
          <w:lang w:eastAsia="de-CH"/>
        </w:rPr>
        <w:t>&gt;</w:t>
      </w:r>
    </w:p>
    <w:bookmarkStart w:id="4" w:name="_Toc23410156"/>
    <w:p w14:paraId="723344AD" w14:textId="7474CF34" w:rsidR="0032522D" w:rsidRDefault="001F77B4" w:rsidP="00403F34">
      <w:pPr>
        <w:pStyle w:val="berschrift1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86752" behindDoc="0" locked="0" layoutInCell="1" allowOverlap="1" wp14:anchorId="27F33893" wp14:editId="378B9D6C">
                <wp:simplePos x="0" y="0"/>
                <wp:positionH relativeFrom="column">
                  <wp:posOffset>2941204</wp:posOffset>
                </wp:positionH>
                <wp:positionV relativeFrom="paragraph">
                  <wp:posOffset>1275740</wp:posOffset>
                </wp:positionV>
                <wp:extent cx="2942280" cy="700560"/>
                <wp:effectExtent l="57150" t="38100" r="48895" b="42545"/>
                <wp:wrapNone/>
                <wp:docPr id="237" name="Freihand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942280" cy="700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6565C" id="Freihand 237" o:spid="_x0000_s1026" type="#_x0000_t75" style="position:absolute;margin-left:230.9pt;margin-top:99.75pt;width:233.1pt;height:56.55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800" behindDoc="0" locked="0" layoutInCell="1" allowOverlap="1" wp14:anchorId="7A598ED2" wp14:editId="619FC94B">
                <wp:simplePos x="0" y="0"/>
                <wp:positionH relativeFrom="column">
                  <wp:posOffset>2143313</wp:posOffset>
                </wp:positionH>
                <wp:positionV relativeFrom="paragraph">
                  <wp:posOffset>600582</wp:posOffset>
                </wp:positionV>
                <wp:extent cx="3739320" cy="1234440"/>
                <wp:effectExtent l="57150" t="57150" r="52070" b="41910"/>
                <wp:wrapNone/>
                <wp:docPr id="238" name="Freihand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739320" cy="123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9D2D6" id="Freihand 238" o:spid="_x0000_s1026" type="#_x0000_t75" style="position:absolute;margin-left:168.05pt;margin-top:46.6pt;width:295.85pt;height:98.6pt;z-index:2517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5488" behindDoc="0" locked="0" layoutInCell="1" allowOverlap="1" wp14:anchorId="0CAC5D2E" wp14:editId="44B74AF2">
                <wp:simplePos x="0" y="0"/>
                <wp:positionH relativeFrom="column">
                  <wp:posOffset>591217</wp:posOffset>
                </wp:positionH>
                <wp:positionV relativeFrom="paragraph">
                  <wp:posOffset>1025429</wp:posOffset>
                </wp:positionV>
                <wp:extent cx="859620" cy="241146"/>
                <wp:effectExtent l="38100" t="38100" r="17145" b="45085"/>
                <wp:wrapNone/>
                <wp:docPr id="226" name="Freihand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859620" cy="2411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A5DB5" id="Freihand 226" o:spid="_x0000_s1026" type="#_x0000_t75" style="position:absolute;margin-left:45.85pt;margin-top:80.05pt;width:69.15pt;height:20.45pt;z-index:2517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248" behindDoc="0" locked="0" layoutInCell="1" allowOverlap="1" wp14:anchorId="76560A62" wp14:editId="3586176A">
                <wp:simplePos x="0" y="0"/>
                <wp:positionH relativeFrom="column">
                  <wp:posOffset>632084</wp:posOffset>
                </wp:positionH>
                <wp:positionV relativeFrom="paragraph">
                  <wp:posOffset>575892</wp:posOffset>
                </wp:positionV>
                <wp:extent cx="917348" cy="339120"/>
                <wp:effectExtent l="38100" t="38100" r="54610" b="41910"/>
                <wp:wrapNone/>
                <wp:docPr id="215" name="Freihand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17348" cy="33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C70EC" id="Freihand 215" o:spid="_x0000_s1026" type="#_x0000_t75" style="position:absolute;margin-left:49.05pt;margin-top:44.65pt;width:73.65pt;height:28.1pt;z-index:2517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176" behindDoc="0" locked="0" layoutInCell="1" allowOverlap="1" wp14:anchorId="7F2B7BA4" wp14:editId="392BC22F">
                <wp:simplePos x="0" y="0"/>
                <wp:positionH relativeFrom="column">
                  <wp:posOffset>-374267</wp:posOffset>
                </wp:positionH>
                <wp:positionV relativeFrom="paragraph">
                  <wp:posOffset>2174815</wp:posOffset>
                </wp:positionV>
                <wp:extent cx="544386" cy="343864"/>
                <wp:effectExtent l="38100" t="38100" r="27305" b="56515"/>
                <wp:wrapNone/>
                <wp:docPr id="212" name="Freihand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44386" cy="3438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A4C62" id="Freihand 212" o:spid="_x0000_s1026" type="#_x0000_t75" style="position:absolute;margin-left:-30.15pt;margin-top:170.55pt;width:44.25pt;height:28.5pt;z-index:2517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008" behindDoc="0" locked="0" layoutInCell="1" allowOverlap="1" wp14:anchorId="249CF669" wp14:editId="7D64A932">
                <wp:simplePos x="0" y="0"/>
                <wp:positionH relativeFrom="column">
                  <wp:posOffset>-48539</wp:posOffset>
                </wp:positionH>
                <wp:positionV relativeFrom="paragraph">
                  <wp:posOffset>514722</wp:posOffset>
                </wp:positionV>
                <wp:extent cx="536760" cy="1461240"/>
                <wp:effectExtent l="57150" t="57150" r="0" b="43815"/>
                <wp:wrapNone/>
                <wp:docPr id="205" name="Freihand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36760" cy="146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25871" id="Freihand 205" o:spid="_x0000_s1026" type="#_x0000_t75" style="position:absolute;margin-left:-4.5pt;margin-top:39.85pt;width:43.65pt;height:116.45pt;z-index: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">
                <v:imagedata r:id="rId67" o:title=""/>
              </v:shape>
            </w:pict>
          </mc:Fallback>
        </mc:AlternateContent>
      </w:r>
      <w:r w:rsidR="00403F34">
        <w:t>CSS</w:t>
      </w:r>
      <w:bookmarkEnd w:id="4"/>
    </w:p>
    <w:p w14:paraId="61387502" w14:textId="77777777" w:rsidR="0032522D" w:rsidRPr="0032522D" w:rsidRDefault="0032522D" w:rsidP="0032522D"/>
    <w:p w14:paraId="33811D7C" w14:textId="77777777" w:rsidR="0032522D" w:rsidRPr="0032522D" w:rsidRDefault="0032522D" w:rsidP="0032522D"/>
    <w:p w14:paraId="02DC71FD" w14:textId="77777777" w:rsidR="0032522D" w:rsidRPr="0032522D" w:rsidRDefault="0032522D" w:rsidP="0032522D"/>
    <w:p w14:paraId="4EE0D788" w14:textId="77777777" w:rsidR="0032522D" w:rsidRPr="0032522D" w:rsidRDefault="0032522D" w:rsidP="0032522D"/>
    <w:p w14:paraId="3E563C38" w14:textId="77777777" w:rsidR="0032522D" w:rsidRPr="0032522D" w:rsidRDefault="0032522D" w:rsidP="0032522D"/>
    <w:p w14:paraId="77DE2BCE" w14:textId="77777777" w:rsidR="0032522D" w:rsidRPr="0032522D" w:rsidRDefault="0032522D" w:rsidP="0032522D"/>
    <w:p w14:paraId="403DEC43" w14:textId="214377D2" w:rsidR="0032522D" w:rsidRDefault="0032522D" w:rsidP="0032522D"/>
    <w:p w14:paraId="3458820A" w14:textId="003E673D" w:rsidR="0032522D" w:rsidRDefault="0032522D" w:rsidP="0032522D"/>
    <w:p w14:paraId="750B4B06" w14:textId="58D3E58B" w:rsidR="00403F34" w:rsidRDefault="0032522D" w:rsidP="0032522D">
      <w:pPr>
        <w:pStyle w:val="berschrift1"/>
      </w:pPr>
      <w:r>
        <w:lastRenderedPageBreak/>
        <w:tab/>
        <w:t>Bilder</w:t>
      </w:r>
    </w:p>
    <w:p w14:paraId="5419ECBF" w14:textId="721662CA" w:rsidR="0032522D" w:rsidRDefault="0032522D" w:rsidP="0032522D">
      <w:r>
        <w:t>Bilder sollten möglichst klein werden, damit diese schnell geladen werden.</w:t>
      </w:r>
    </w:p>
    <w:p w14:paraId="5FD8CB34" w14:textId="70F2D6C9" w:rsidR="0032522D" w:rsidRDefault="0032522D" w:rsidP="0032522D">
      <w:pPr>
        <w:pStyle w:val="berschrift2"/>
      </w:pPr>
      <w:r>
        <w:t>PNG</w:t>
      </w:r>
    </w:p>
    <w:p w14:paraId="63660459" w14:textId="53618345" w:rsidR="0032522D" w:rsidRDefault="0032522D" w:rsidP="0032522D">
      <w:r>
        <w:t>PNG wird mehrheitlich für Logos oder Grafiken.</w:t>
      </w:r>
    </w:p>
    <w:p w14:paraId="5EF5BFE3" w14:textId="7630D6B2" w:rsidR="0032522D" w:rsidRDefault="0032522D" w:rsidP="0032522D">
      <w:pPr>
        <w:pStyle w:val="berschrift2"/>
      </w:pPr>
      <w:r>
        <w:t>JPG</w:t>
      </w:r>
    </w:p>
    <w:p w14:paraId="1EB2FB9A" w14:textId="2E03C597" w:rsidR="0032522D" w:rsidRDefault="0032522D" w:rsidP="0032522D">
      <w:proofErr w:type="spellStart"/>
      <w:r>
        <w:t>JPG’s</w:t>
      </w:r>
      <w:proofErr w:type="spellEnd"/>
      <w:r>
        <w:t xml:space="preserve"> sind für Bilder die etwas Reales darstellen. Wie z.B. Essen, Wohnung…</w:t>
      </w:r>
    </w:p>
    <w:p w14:paraId="76DB704D" w14:textId="5B703754" w:rsidR="0032522D" w:rsidRDefault="0032522D" w:rsidP="0032522D">
      <w:bookmarkStart w:id="5" w:name="_GoBack"/>
      <w:bookmarkEnd w:id="5"/>
    </w:p>
    <w:p w14:paraId="7B076701" w14:textId="77777777" w:rsidR="0032522D" w:rsidRPr="0032522D" w:rsidRDefault="0032522D" w:rsidP="0032522D"/>
    <w:p w14:paraId="45FBBD5E" w14:textId="6C55738D" w:rsidR="000E2489" w:rsidRDefault="000E2489" w:rsidP="000E2489">
      <w:pPr>
        <w:pStyle w:val="berschrift1"/>
      </w:pPr>
      <w:bookmarkStart w:id="6" w:name="_Toc23410157"/>
      <w:r>
        <w:lastRenderedPageBreak/>
        <w:t>Glossar</w:t>
      </w:r>
      <w:bookmarkEnd w:id="6"/>
    </w:p>
    <w:tbl>
      <w:tblPr>
        <w:tblStyle w:val="Gitternetztabelle4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0E2489" w14:paraId="5BB55285" w14:textId="77777777" w:rsidTr="000E24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14:paraId="379602B8" w14:textId="1DBAA6B5" w:rsidR="000E2489" w:rsidRDefault="000E2489" w:rsidP="000E2489">
            <w:r>
              <w:t>Abkürzung</w:t>
            </w:r>
          </w:p>
        </w:tc>
        <w:tc>
          <w:tcPr>
            <w:tcW w:w="4814" w:type="dxa"/>
          </w:tcPr>
          <w:p w14:paraId="10F32A95" w14:textId="11C99C73" w:rsidR="000E2489" w:rsidRPr="000E2489" w:rsidRDefault="000E2489" w:rsidP="000E24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Erklärung</w:t>
            </w:r>
          </w:p>
        </w:tc>
      </w:tr>
      <w:tr w:rsidR="000E2489" w14:paraId="39730BC2" w14:textId="77777777" w:rsidTr="000E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14:paraId="562BA197" w14:textId="1619253B" w:rsidR="000E2489" w:rsidRDefault="000E2489" w:rsidP="000E2489">
            <w:r>
              <w:t>HTML</w:t>
            </w:r>
          </w:p>
        </w:tc>
        <w:tc>
          <w:tcPr>
            <w:tcW w:w="4814" w:type="dxa"/>
          </w:tcPr>
          <w:p w14:paraId="62E2FF8F" w14:textId="6BF475BF" w:rsidR="000E2489" w:rsidRDefault="000E2489" w:rsidP="000E24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Hypertext Markup Language</w:t>
            </w:r>
          </w:p>
        </w:tc>
      </w:tr>
      <w:tr w:rsidR="000E2489" w14:paraId="64817AC3" w14:textId="77777777" w:rsidTr="000E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14:paraId="0D96E028" w14:textId="77777777" w:rsidR="000E2489" w:rsidRDefault="000E2489" w:rsidP="000E2489"/>
        </w:tc>
        <w:tc>
          <w:tcPr>
            <w:tcW w:w="4814" w:type="dxa"/>
          </w:tcPr>
          <w:p w14:paraId="7022075D" w14:textId="77777777" w:rsidR="000E2489" w:rsidRDefault="000E2489" w:rsidP="000E24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53ECE0D" w14:textId="77777777" w:rsidR="000E2489" w:rsidRPr="000E2489" w:rsidRDefault="000E2489" w:rsidP="000E2489"/>
    <w:sectPr w:rsidR="000E2489" w:rsidRPr="000E2489" w:rsidSect="00D877C2">
      <w:headerReference w:type="default" r:id="rId68"/>
      <w:footerReference w:type="default" r:id="rId69"/>
      <w:pgSz w:w="11906" w:h="16838" w:code="9"/>
      <w:pgMar w:top="1418" w:right="851" w:bottom="851" w:left="1418" w:header="397" w:footer="39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895FE0" w14:textId="77777777" w:rsidR="00C26EDF" w:rsidRDefault="00C26EDF">
      <w:pPr>
        <w:spacing w:line="240" w:lineRule="auto"/>
      </w:pPr>
      <w:r>
        <w:separator/>
      </w:r>
    </w:p>
  </w:endnote>
  <w:endnote w:type="continuationSeparator" w:id="0">
    <w:p w14:paraId="448D31BC" w14:textId="77777777" w:rsidR="00C26EDF" w:rsidRDefault="00C26E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49E80F" w14:textId="48BA3A5A" w:rsidR="00427DD6" w:rsidRPr="009855D7" w:rsidRDefault="00797CDE" w:rsidP="0073345D">
    <w:pPr>
      <w:pStyle w:val="Fuzeile"/>
      <w:tabs>
        <w:tab w:val="clear" w:pos="4536"/>
        <w:tab w:val="clear" w:pos="9072"/>
        <w:tab w:val="left" w:pos="2211"/>
        <w:tab w:val="center" w:pos="9637"/>
      </w:tabs>
      <w:spacing w:after="100" w:afterAutospacing="1"/>
      <w:rPr>
        <w:sz w:val="16"/>
      </w:rPr>
    </w:pPr>
    <w:r>
      <w:rPr>
        <w:sz w:val="16"/>
      </w:rPr>
      <w:fldChar w:fldCharType="begin"/>
    </w:r>
    <w:r>
      <w:rPr>
        <w:sz w:val="16"/>
      </w:rPr>
      <w:instrText xml:space="preserve"> DATE   \* MERGEFORMAT </w:instrText>
    </w:r>
    <w:r>
      <w:rPr>
        <w:sz w:val="16"/>
      </w:rPr>
      <w:fldChar w:fldCharType="separate"/>
    </w:r>
    <w:r w:rsidR="0032522D">
      <w:rPr>
        <w:noProof/>
        <w:sz w:val="16"/>
      </w:rPr>
      <w:t>31.10.2019</w:t>
    </w:r>
    <w:r>
      <w:rPr>
        <w:sz w:val="16"/>
      </w:rPr>
      <w:fldChar w:fldCharType="end"/>
    </w:r>
    <w:r>
      <w:rPr>
        <w:sz w:val="16"/>
      </w:rPr>
      <w:t xml:space="preserve">, </w:t>
    </w:r>
    <w:r>
      <w:rPr>
        <w:sz w:val="16"/>
      </w:rPr>
      <w:fldChar w:fldCharType="begin"/>
    </w:r>
    <w:r>
      <w:rPr>
        <w:sz w:val="16"/>
      </w:rPr>
      <w:instrText xml:space="preserve"> USERINITIALS   \* MERGEFORMAT </w:instrText>
    </w:r>
    <w:r>
      <w:rPr>
        <w:sz w:val="16"/>
      </w:rPr>
      <w:fldChar w:fldCharType="separate"/>
    </w:r>
    <w:r w:rsidR="00C26EDF">
      <w:rPr>
        <w:noProof/>
        <w:sz w:val="16"/>
      </w:rPr>
      <w:t>BRJ</w:t>
    </w:r>
    <w:r>
      <w:rPr>
        <w:sz w:val="16"/>
      </w:rPr>
      <w:fldChar w:fldCharType="end"/>
    </w:r>
    <w:r>
      <w:rPr>
        <w:sz w:val="16"/>
      </w:rPr>
      <w:t xml:space="preserve">, </w:t>
    </w:r>
    <w:r>
      <w:rPr>
        <w:sz w:val="16"/>
      </w:rPr>
      <w:fldChar w:fldCharType="begin"/>
    </w:r>
    <w:r>
      <w:rPr>
        <w:sz w:val="16"/>
      </w:rPr>
      <w:instrText xml:space="preserve"> FILENAME   \* MERGEFORMAT </w:instrText>
    </w:r>
    <w:r>
      <w:rPr>
        <w:sz w:val="16"/>
      </w:rPr>
      <w:fldChar w:fldCharType="separate"/>
    </w:r>
    <w:r w:rsidR="00403F34">
      <w:rPr>
        <w:noProof/>
        <w:sz w:val="16"/>
      </w:rPr>
      <w:t>M 101_Bruegger Julian.docx</w:t>
    </w:r>
    <w:r>
      <w:rPr>
        <w:sz w:val="16"/>
      </w:rPr>
      <w:fldChar w:fldCharType="end"/>
    </w:r>
    <w:r>
      <w:rPr>
        <w:sz w:val="16"/>
      </w:rPr>
      <w:tab/>
      <w:t xml:space="preserve">Seite </w:t>
    </w:r>
    <w:r>
      <w:rPr>
        <w:sz w:val="16"/>
      </w:rPr>
      <w:fldChar w:fldCharType="begin"/>
    </w:r>
    <w:r>
      <w:rPr>
        <w:sz w:val="16"/>
      </w:rPr>
      <w:instrText xml:space="preserve"> PAGE   \* MERGEFORMAT </w:instrText>
    </w:r>
    <w:r>
      <w:rPr>
        <w:sz w:val="16"/>
      </w:rPr>
      <w:fldChar w:fldCharType="separate"/>
    </w:r>
    <w:r>
      <w:rPr>
        <w:sz w:val="16"/>
      </w:rPr>
      <w:t>1</w:t>
    </w:r>
    <w:r>
      <w:rPr>
        <w:sz w:val="16"/>
      </w:rPr>
      <w:fldChar w:fldCharType="end"/>
    </w:r>
    <w:r>
      <w:rPr>
        <w:sz w:val="16"/>
      </w:rPr>
      <w:t xml:space="preserve"> von </w:t>
    </w:r>
    <w:r>
      <w:rPr>
        <w:sz w:val="16"/>
      </w:rPr>
      <w:fldChar w:fldCharType="begin"/>
    </w:r>
    <w:r>
      <w:rPr>
        <w:sz w:val="16"/>
      </w:rPr>
      <w:instrText xml:space="preserve"> NUMPAGES   \* MERGEFORMAT </w:instrText>
    </w:r>
    <w:r>
      <w:rPr>
        <w:sz w:val="16"/>
      </w:rPr>
      <w:fldChar w:fldCharType="separate"/>
    </w:r>
    <w:r>
      <w:rPr>
        <w:sz w:val="16"/>
      </w:rPr>
      <w:t>5</w:t>
    </w:r>
    <w:r>
      <w:rPr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4A38DF" w14:textId="77777777" w:rsidR="00C26EDF" w:rsidRDefault="00C26EDF">
      <w:pPr>
        <w:spacing w:line="240" w:lineRule="auto"/>
      </w:pPr>
      <w:r>
        <w:separator/>
      </w:r>
    </w:p>
  </w:footnote>
  <w:footnote w:type="continuationSeparator" w:id="0">
    <w:p w14:paraId="2C257AB7" w14:textId="77777777" w:rsidR="00C26EDF" w:rsidRDefault="00C26ED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97E141" w14:textId="62C19620" w:rsidR="00427DD6" w:rsidRDefault="00797CDE" w:rsidP="00404D4C">
    <w:pPr>
      <w:pStyle w:val="Kopfzeile"/>
      <w:tabs>
        <w:tab w:val="clear" w:pos="4536"/>
        <w:tab w:val="clear" w:pos="9072"/>
        <w:tab w:val="left" w:pos="903"/>
        <w:tab w:val="left" w:pos="4205"/>
        <w:tab w:val="center" w:pos="4820"/>
        <w:tab w:val="center" w:pos="9637"/>
      </w:tabs>
      <w:spacing w:line="170" w:lineRule="exact"/>
      <w:rPr>
        <w:rFonts w:ascii="Arial Black" w:hAnsi="Arial Black"/>
        <w:sz w:val="16"/>
      </w:rPr>
    </w:pPr>
    <w:r>
      <w:rPr>
        <w:rFonts w:ascii="Arial Black" w:hAnsi="Arial Black"/>
        <w:sz w:val="16"/>
      </w:rPr>
      <w:t>Berufsbildungszentrum</w:t>
    </w:r>
    <w:r>
      <w:rPr>
        <w:rFonts w:ascii="Arial Black" w:hAnsi="Arial Black"/>
        <w:sz w:val="16"/>
      </w:rPr>
      <w:tab/>
    </w:r>
    <w:r>
      <w:rPr>
        <w:rFonts w:ascii="Arial Black" w:hAnsi="Arial Black"/>
        <w:sz w:val="16"/>
      </w:rPr>
      <w:tab/>
    </w:r>
    <w:r w:rsidR="00403F34">
      <w:rPr>
        <w:rFonts w:ascii="Arial Black" w:hAnsi="Arial Black"/>
        <w:sz w:val="16"/>
      </w:rPr>
      <w:t>Modul 101</w:t>
    </w:r>
    <w:r>
      <w:rPr>
        <w:rFonts w:ascii="Arial Black" w:hAnsi="Arial Black"/>
        <w:sz w:val="16"/>
      </w:rPr>
      <w:tab/>
      <w:t>Fachbereich Informatik</w:t>
    </w:r>
  </w:p>
  <w:p w14:paraId="24A96756" w14:textId="77777777" w:rsidR="00427DD6" w:rsidRDefault="00797CDE" w:rsidP="00D023AC">
    <w:pPr>
      <w:pStyle w:val="Kopfzeile"/>
      <w:tabs>
        <w:tab w:val="clear" w:pos="4536"/>
        <w:tab w:val="clear" w:pos="9072"/>
        <w:tab w:val="left" w:pos="903"/>
        <w:tab w:val="center" w:pos="4820"/>
        <w:tab w:val="center" w:pos="9637"/>
      </w:tabs>
      <w:spacing w:line="170" w:lineRule="exact"/>
      <w:rPr>
        <w:rFonts w:ascii="Arial Black" w:hAnsi="Arial Black"/>
        <w:sz w:val="16"/>
      </w:rPr>
    </w:pPr>
    <w:r>
      <w:rPr>
        <w:rFonts w:ascii="Arial Black" w:hAnsi="Arial Black"/>
        <w:sz w:val="16"/>
      </w:rPr>
      <w:t>Wirtschaft, Informatik und Technik</w:t>
    </w:r>
    <w:r>
      <w:rPr>
        <w:rFonts w:ascii="Arial Black" w:hAnsi="Arial Black"/>
        <w:sz w:val="16"/>
      </w:rPr>
      <w:tab/>
    </w:r>
    <w:r>
      <w:rPr>
        <w:rFonts w:ascii="Arial Black" w:hAnsi="Arial Black"/>
        <w:sz w:val="16"/>
      </w:rPr>
      <w:tab/>
      <w:t>ICT-Fachmann</w:t>
    </w:r>
  </w:p>
  <w:p w14:paraId="11EE174D" w14:textId="77777777" w:rsidR="00427DD6" w:rsidRPr="00D023AC" w:rsidRDefault="00337C6D" w:rsidP="009855D7">
    <w:pPr>
      <w:pStyle w:val="Kopfzeile"/>
      <w:pBdr>
        <w:bottom w:val="single" w:sz="4" w:space="1" w:color="auto"/>
      </w:pBdr>
      <w:tabs>
        <w:tab w:val="clear" w:pos="4536"/>
        <w:tab w:val="clear" w:pos="9072"/>
        <w:tab w:val="left" w:pos="903"/>
        <w:tab w:val="center" w:pos="4820"/>
        <w:tab w:val="center" w:pos="9637"/>
      </w:tabs>
      <w:spacing w:line="170" w:lineRule="exact"/>
      <w:rPr>
        <w:rFonts w:ascii="Arial Black" w:hAnsi="Arial Black"/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58614B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0460402"/>
    <w:multiLevelType w:val="hybridMultilevel"/>
    <w:tmpl w:val="03D0B6A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CD60E7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0535499"/>
    <w:multiLevelType w:val="multilevel"/>
    <w:tmpl w:val="A88692A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98E6647"/>
    <w:multiLevelType w:val="hybridMultilevel"/>
    <w:tmpl w:val="E974C26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8F11DB"/>
    <w:multiLevelType w:val="hybridMultilevel"/>
    <w:tmpl w:val="40CC50A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746CD2"/>
    <w:multiLevelType w:val="hybridMultilevel"/>
    <w:tmpl w:val="CFF6B2D6"/>
    <w:lvl w:ilvl="0" w:tplc="8D268D72">
      <w:start w:val="3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81675A"/>
    <w:multiLevelType w:val="hybridMultilevel"/>
    <w:tmpl w:val="BD061BC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813ECF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79E1C7F"/>
    <w:multiLevelType w:val="hybridMultilevel"/>
    <w:tmpl w:val="E6E205A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002E52"/>
    <w:multiLevelType w:val="multilevel"/>
    <w:tmpl w:val="A3B0195A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860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  <w:rPr>
        <w:b/>
      </w:r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7A9B6097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1"/>
  </w:num>
  <w:num w:numId="5">
    <w:abstractNumId w:val="8"/>
  </w:num>
  <w:num w:numId="6">
    <w:abstractNumId w:val="10"/>
  </w:num>
  <w:num w:numId="7">
    <w:abstractNumId w:val="9"/>
  </w:num>
  <w:num w:numId="8">
    <w:abstractNumId w:val="7"/>
  </w:num>
  <w:num w:numId="9">
    <w:abstractNumId w:val="4"/>
  </w:num>
  <w:num w:numId="10">
    <w:abstractNumId w:val="1"/>
  </w:num>
  <w:num w:numId="11">
    <w:abstractNumId w:val="5"/>
  </w:num>
  <w:num w:numId="12">
    <w:abstractNumId w:val="10"/>
  </w:num>
  <w:num w:numId="13">
    <w:abstractNumId w:val="10"/>
  </w:num>
  <w:num w:numId="14">
    <w:abstractNumId w:val="10"/>
  </w:num>
  <w:num w:numId="15">
    <w:abstractNumId w:val="10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EDF"/>
    <w:rsid w:val="000E2489"/>
    <w:rsid w:val="000F6986"/>
    <w:rsid w:val="00136D11"/>
    <w:rsid w:val="00144018"/>
    <w:rsid w:val="001D5EFB"/>
    <w:rsid w:val="001F77B4"/>
    <w:rsid w:val="0032522D"/>
    <w:rsid w:val="00372E68"/>
    <w:rsid w:val="00383EFD"/>
    <w:rsid w:val="00403F34"/>
    <w:rsid w:val="0041272A"/>
    <w:rsid w:val="004F33C1"/>
    <w:rsid w:val="00594A26"/>
    <w:rsid w:val="00631F9C"/>
    <w:rsid w:val="00786723"/>
    <w:rsid w:val="00797CDE"/>
    <w:rsid w:val="0096669C"/>
    <w:rsid w:val="00A444DA"/>
    <w:rsid w:val="00B73D38"/>
    <w:rsid w:val="00BF0A89"/>
    <w:rsid w:val="00C26EDF"/>
    <w:rsid w:val="00C62C47"/>
    <w:rsid w:val="00D61C93"/>
    <w:rsid w:val="00D64F6B"/>
    <w:rsid w:val="00D74693"/>
    <w:rsid w:val="00E9503B"/>
    <w:rsid w:val="00EE1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4F40427"/>
  <w15:chartTrackingRefBased/>
  <w15:docId w15:val="{76DFF26E-6A50-436A-9272-1D068A2C4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797CDE"/>
    <w:pPr>
      <w:spacing w:after="0" w:line="360" w:lineRule="auto"/>
    </w:pPr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autoRedefine/>
    <w:uiPriority w:val="9"/>
    <w:qFormat/>
    <w:rsid w:val="004F33C1"/>
    <w:pPr>
      <w:keepNext/>
      <w:keepLines/>
      <w:pageBreakBefore/>
      <w:numPr>
        <w:numId w:val="15"/>
      </w:numPr>
      <w:pBdr>
        <w:bottom w:val="single" w:sz="4" w:space="1" w:color="auto"/>
      </w:pBdr>
      <w:spacing w:before="480" w:after="240" w:line="240" w:lineRule="auto"/>
      <w:outlineLvl w:val="0"/>
    </w:pPr>
    <w:rPr>
      <w:rFonts w:eastAsiaTheme="majorEastAsia" w:cstheme="majorBidi"/>
      <w:b/>
      <w:sz w:val="36"/>
      <w:szCs w:val="32"/>
    </w:rPr>
  </w:style>
  <w:style w:type="paragraph" w:styleId="berschrift2">
    <w:name w:val="heading 2"/>
    <w:basedOn w:val="Standard"/>
    <w:next w:val="Standard"/>
    <w:link w:val="berschrift2Zchn"/>
    <w:autoRedefine/>
    <w:uiPriority w:val="9"/>
    <w:unhideWhenUsed/>
    <w:qFormat/>
    <w:rsid w:val="004F33C1"/>
    <w:pPr>
      <w:keepNext/>
      <w:keepLines/>
      <w:numPr>
        <w:ilvl w:val="1"/>
        <w:numId w:val="6"/>
      </w:numPr>
      <w:spacing w:before="360" w:after="120"/>
      <w:ind w:left="709" w:hanging="709"/>
      <w:outlineLvl w:val="1"/>
    </w:pPr>
    <w:rPr>
      <w:rFonts w:eastAsiaTheme="majorEastAsia" w:cstheme="majorBidi"/>
      <w:b/>
      <w:sz w:val="28"/>
      <w:szCs w:val="26"/>
    </w:rPr>
  </w:style>
  <w:style w:type="paragraph" w:styleId="berschrift3">
    <w:name w:val="heading 3"/>
    <w:basedOn w:val="Standard"/>
    <w:next w:val="Standard"/>
    <w:link w:val="berschrift3Zchn"/>
    <w:autoRedefine/>
    <w:uiPriority w:val="9"/>
    <w:unhideWhenUsed/>
    <w:qFormat/>
    <w:rsid w:val="00A444DA"/>
    <w:pPr>
      <w:keepNext/>
      <w:keepLines/>
      <w:numPr>
        <w:ilvl w:val="2"/>
        <w:numId w:val="15"/>
      </w:numPr>
      <w:spacing w:before="40"/>
      <w:outlineLvl w:val="2"/>
    </w:pPr>
    <w:rPr>
      <w:rFonts w:eastAsiaTheme="majorEastAsia" w:cstheme="majorBidi"/>
      <w:b/>
      <w:color w:val="000000" w:themeColor="text1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4F33C1"/>
    <w:pPr>
      <w:keepNext/>
      <w:keepLines/>
      <w:numPr>
        <w:ilvl w:val="3"/>
        <w:numId w:val="1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876600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4F33C1"/>
    <w:pPr>
      <w:keepNext/>
      <w:keepLines/>
      <w:numPr>
        <w:ilvl w:val="4"/>
        <w:numId w:val="15"/>
      </w:numPr>
      <w:spacing w:before="40"/>
      <w:outlineLvl w:val="4"/>
    </w:pPr>
    <w:rPr>
      <w:rFonts w:asciiTheme="majorHAnsi" w:eastAsiaTheme="majorEastAsia" w:hAnsiTheme="majorHAnsi" w:cstheme="majorBidi"/>
      <w:color w:val="876600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4F33C1"/>
    <w:pPr>
      <w:keepNext/>
      <w:keepLines/>
      <w:numPr>
        <w:ilvl w:val="5"/>
        <w:numId w:val="15"/>
      </w:numPr>
      <w:spacing w:before="40"/>
      <w:outlineLvl w:val="5"/>
    </w:pPr>
    <w:rPr>
      <w:rFonts w:asciiTheme="majorHAnsi" w:eastAsiaTheme="majorEastAsia" w:hAnsiTheme="majorHAnsi" w:cstheme="majorBidi"/>
      <w:color w:val="5A440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4F33C1"/>
    <w:pPr>
      <w:keepNext/>
      <w:keepLines/>
      <w:numPr>
        <w:ilvl w:val="6"/>
        <w:numId w:val="1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5A440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4F33C1"/>
    <w:pPr>
      <w:keepNext/>
      <w:keepLines/>
      <w:numPr>
        <w:ilvl w:val="7"/>
        <w:numId w:val="1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4F33C1"/>
    <w:pPr>
      <w:keepNext/>
      <w:keepLines/>
      <w:numPr>
        <w:ilvl w:val="8"/>
        <w:numId w:val="1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44DA"/>
    <w:rPr>
      <w:rFonts w:ascii="Arial" w:eastAsiaTheme="majorEastAsia" w:hAnsi="Arial" w:cstheme="majorBidi"/>
      <w:b/>
      <w:sz w:val="36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F33C1"/>
    <w:rPr>
      <w:rFonts w:ascii="Arial" w:eastAsiaTheme="majorEastAsia" w:hAnsi="Arial" w:cstheme="majorBidi"/>
      <w:b/>
      <w:sz w:val="28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444DA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797CDE"/>
    <w:rPr>
      <w:rFonts w:asciiTheme="majorHAnsi" w:eastAsiaTheme="majorEastAsia" w:hAnsiTheme="majorHAnsi" w:cstheme="majorBidi"/>
      <w:i/>
      <w:iCs/>
      <w:color w:val="876600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797CDE"/>
    <w:rPr>
      <w:rFonts w:asciiTheme="majorHAnsi" w:eastAsiaTheme="majorEastAsia" w:hAnsiTheme="majorHAnsi" w:cstheme="majorBidi"/>
      <w:color w:val="876600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797CDE"/>
    <w:rPr>
      <w:rFonts w:asciiTheme="majorHAnsi" w:eastAsiaTheme="majorEastAsia" w:hAnsiTheme="majorHAnsi" w:cstheme="majorBidi"/>
      <w:color w:val="5A440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797CDE"/>
    <w:rPr>
      <w:rFonts w:asciiTheme="majorHAnsi" w:eastAsiaTheme="majorEastAsia" w:hAnsiTheme="majorHAnsi" w:cstheme="majorBidi"/>
      <w:i/>
      <w:iCs/>
      <w:color w:val="5A440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797CD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797CD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KeinLeerraum">
    <w:name w:val="No Spacing"/>
    <w:link w:val="KeinLeerraumZchn"/>
    <w:uiPriority w:val="1"/>
    <w:qFormat/>
    <w:rsid w:val="00797CDE"/>
    <w:pPr>
      <w:spacing w:after="0" w:line="240" w:lineRule="auto"/>
    </w:pPr>
    <w:rPr>
      <w:rFonts w:ascii="Arial" w:hAnsi="Arial"/>
    </w:rPr>
  </w:style>
  <w:style w:type="paragraph" w:styleId="Kopfzeile">
    <w:name w:val="header"/>
    <w:basedOn w:val="Standard"/>
    <w:link w:val="KopfzeileZchn"/>
    <w:uiPriority w:val="99"/>
    <w:unhideWhenUsed/>
    <w:rsid w:val="00797CDE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97CDE"/>
    <w:rPr>
      <w:rFonts w:ascii="Arial" w:hAnsi="Arial"/>
    </w:rPr>
  </w:style>
  <w:style w:type="paragraph" w:styleId="Fuzeile">
    <w:name w:val="footer"/>
    <w:basedOn w:val="Standard"/>
    <w:link w:val="FuzeileZchn"/>
    <w:uiPriority w:val="99"/>
    <w:unhideWhenUsed/>
    <w:rsid w:val="00797CDE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97CDE"/>
    <w:rPr>
      <w:rFonts w:ascii="Arial" w:hAnsi="Arial"/>
    </w:rPr>
  </w:style>
  <w:style w:type="paragraph" w:styleId="Beschriftung">
    <w:name w:val="caption"/>
    <w:basedOn w:val="Standard"/>
    <w:next w:val="Standard"/>
    <w:uiPriority w:val="35"/>
    <w:unhideWhenUsed/>
    <w:qFormat/>
    <w:rsid w:val="00797C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797CDE"/>
    <w:pPr>
      <w:spacing w:line="480" w:lineRule="auto"/>
    </w:pPr>
  </w:style>
  <w:style w:type="character" w:styleId="Hyperlink">
    <w:name w:val="Hyperlink"/>
    <w:basedOn w:val="Absatz-Standardschriftart"/>
    <w:uiPriority w:val="99"/>
    <w:unhideWhenUsed/>
    <w:rsid w:val="00797CDE"/>
    <w:rPr>
      <w:color w:val="0563C1" w:themeColor="hyperlink"/>
      <w:u w:val="single"/>
    </w:rPr>
  </w:style>
  <w:style w:type="paragraph" w:styleId="Titel">
    <w:name w:val="Title"/>
    <w:basedOn w:val="Standard"/>
    <w:next w:val="Standard"/>
    <w:link w:val="TitelZchn"/>
    <w:uiPriority w:val="10"/>
    <w:qFormat/>
    <w:rsid w:val="00797CDE"/>
    <w:pPr>
      <w:spacing w:line="240" w:lineRule="auto"/>
      <w:contextualSpacing/>
      <w:jc w:val="center"/>
    </w:pPr>
    <w:rPr>
      <w:rFonts w:ascii="Courier New" w:eastAsiaTheme="majorEastAsia" w:hAnsi="Courier New" w:cs="Courier New"/>
      <w:b/>
      <w:spacing w:val="-10"/>
      <w:kern w:val="28"/>
      <w:sz w:val="9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797CDE"/>
    <w:rPr>
      <w:rFonts w:ascii="Courier New" w:eastAsiaTheme="majorEastAsia" w:hAnsi="Courier New" w:cs="Courier New"/>
      <w:b/>
      <w:spacing w:val="-10"/>
      <w:kern w:val="28"/>
      <w:sz w:val="96"/>
      <w:szCs w:val="5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97CDE"/>
    <w:pPr>
      <w:numPr>
        <w:numId w:val="0"/>
      </w:numPr>
      <w:pBdr>
        <w:bottom w:val="none" w:sz="0" w:space="0" w:color="auto"/>
      </w:pBdr>
      <w:spacing w:before="240" w:after="0" w:line="259" w:lineRule="auto"/>
      <w:outlineLvl w:val="9"/>
    </w:pPr>
    <w:rPr>
      <w:rFonts w:asciiTheme="majorHAnsi" w:hAnsiTheme="majorHAnsi"/>
      <w:b w:val="0"/>
      <w:color w:val="876600" w:themeColor="accent1" w:themeShade="BF"/>
      <w:sz w:val="32"/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797CDE"/>
    <w:pPr>
      <w:spacing w:after="100"/>
    </w:pPr>
  </w:style>
  <w:style w:type="table" w:styleId="Tabellenraster">
    <w:name w:val="Table Grid"/>
    <w:basedOn w:val="NormaleTabelle"/>
    <w:uiPriority w:val="39"/>
    <w:rsid w:val="00797C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ntertitel">
    <w:name w:val="Subtitle"/>
    <w:basedOn w:val="Titel"/>
    <w:next w:val="Standard"/>
    <w:link w:val="UntertitelZchn"/>
    <w:uiPriority w:val="11"/>
    <w:qFormat/>
    <w:rsid w:val="00797CDE"/>
    <w:rPr>
      <w:b w:val="0"/>
      <w:sz w:val="56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797CDE"/>
    <w:rPr>
      <w:rFonts w:ascii="Courier New" w:eastAsiaTheme="majorEastAsia" w:hAnsi="Courier New" w:cs="Courier New"/>
      <w:spacing w:val="-10"/>
      <w:kern w:val="28"/>
      <w:sz w:val="56"/>
      <w:szCs w:val="56"/>
    </w:rPr>
  </w:style>
  <w:style w:type="paragraph" w:styleId="Listenabsatz">
    <w:name w:val="List Paragraph"/>
    <w:basedOn w:val="Standard"/>
    <w:uiPriority w:val="34"/>
    <w:qFormat/>
    <w:rsid w:val="00797CDE"/>
    <w:pPr>
      <w:spacing w:after="160" w:line="259" w:lineRule="auto"/>
      <w:ind w:left="720"/>
      <w:contextualSpacing/>
    </w:pPr>
    <w:rPr>
      <w:rFonts w:asciiTheme="minorHAnsi" w:hAnsiTheme="minorHAnsi"/>
    </w:rPr>
  </w:style>
  <w:style w:type="paragraph" w:styleId="Verzeichnis2">
    <w:name w:val="toc 2"/>
    <w:basedOn w:val="Standard"/>
    <w:next w:val="Standard"/>
    <w:autoRedefine/>
    <w:uiPriority w:val="39"/>
    <w:unhideWhenUsed/>
    <w:rsid w:val="00797CDE"/>
    <w:pPr>
      <w:spacing w:after="100"/>
      <w:ind w:left="220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797CDE"/>
    <w:rPr>
      <w:rFonts w:ascii="Arial" w:hAnsi="Arial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97CDE"/>
    <w:rPr>
      <w:color w:val="605E5C"/>
      <w:shd w:val="clear" w:color="auto" w:fill="E1DFDD"/>
    </w:rPr>
  </w:style>
  <w:style w:type="table" w:styleId="EinfacheTabelle3">
    <w:name w:val="Plain Table 3"/>
    <w:basedOn w:val="NormaleTabelle"/>
    <w:uiPriority w:val="43"/>
    <w:rsid w:val="00797CD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97C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97CDE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797CD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Verzeichnis3">
    <w:name w:val="toc 3"/>
    <w:basedOn w:val="Standard"/>
    <w:next w:val="Standard"/>
    <w:autoRedefine/>
    <w:uiPriority w:val="39"/>
    <w:unhideWhenUsed/>
    <w:rsid w:val="00797CDE"/>
    <w:pPr>
      <w:spacing w:after="100"/>
      <w:ind w:left="440"/>
    </w:pPr>
  </w:style>
  <w:style w:type="character" w:styleId="Hervorhebung">
    <w:name w:val="Emphasis"/>
    <w:basedOn w:val="Absatz-Standardschriftart"/>
    <w:uiPriority w:val="20"/>
    <w:qFormat/>
    <w:rsid w:val="0096669C"/>
    <w:rPr>
      <w:rFonts w:ascii="Arial" w:hAnsi="Arial"/>
      <w:i/>
      <w:iCs/>
      <w:sz w:val="24"/>
    </w:rPr>
  </w:style>
  <w:style w:type="character" w:styleId="Fett">
    <w:name w:val="Strong"/>
    <w:basedOn w:val="Absatz-Standardschriftart"/>
    <w:uiPriority w:val="12"/>
    <w:qFormat/>
    <w:rsid w:val="000F6986"/>
    <w:rPr>
      <w:b/>
      <w:bCs/>
      <w:i/>
      <w:sz w:val="24"/>
      <w:u w:val="single"/>
      <w:bdr w:val="none" w:sz="0" w:space="0" w:color="auto"/>
    </w:rPr>
  </w:style>
  <w:style w:type="paragraph" w:customStyle="1" w:styleId="Code">
    <w:name w:val="Code"/>
    <w:basedOn w:val="Standard"/>
    <w:link w:val="CodeZchn"/>
    <w:autoRedefine/>
    <w:qFormat/>
    <w:rsid w:val="00E9503B"/>
    <w:pPr>
      <w:shd w:val="clear" w:color="auto" w:fill="000000" w:themeFill="text1"/>
    </w:pPr>
    <w:rPr>
      <w:rFonts w:ascii="Courier New" w:hAnsi="Courier New"/>
      <w:color w:val="FFFFFF" w:themeColor="background1"/>
      <w:sz w:val="24"/>
      <w:lang w:val="en-GB"/>
    </w:rPr>
  </w:style>
  <w:style w:type="character" w:customStyle="1" w:styleId="CodeZchn">
    <w:name w:val="Code Zchn"/>
    <w:basedOn w:val="Absatz-Standardschriftart"/>
    <w:link w:val="Code"/>
    <w:rsid w:val="00E9503B"/>
    <w:rPr>
      <w:rFonts w:ascii="Courier New" w:hAnsi="Courier New"/>
      <w:color w:val="FFFFFF" w:themeColor="background1"/>
      <w:sz w:val="24"/>
      <w:shd w:val="clear" w:color="auto" w:fill="000000" w:themeFill="text1"/>
      <w:lang w:val="en-GB"/>
    </w:rPr>
  </w:style>
  <w:style w:type="table" w:styleId="Gitternetztabelle4">
    <w:name w:val="Grid Table 4"/>
    <w:basedOn w:val="NormaleTabelle"/>
    <w:uiPriority w:val="49"/>
    <w:rsid w:val="000E248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95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0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8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1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3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1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5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4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7.xml"/><Relationship Id="rId21" Type="http://schemas.openxmlformats.org/officeDocument/2006/relationships/image" Target="media/image7.png"/><Relationship Id="rId42" Type="http://schemas.openxmlformats.org/officeDocument/2006/relationships/customXml" Target="ink/ink15.xml"/><Relationship Id="rId47" Type="http://schemas.openxmlformats.org/officeDocument/2006/relationships/image" Target="media/image20.png"/><Relationship Id="rId63" Type="http://schemas.openxmlformats.org/officeDocument/2006/relationships/image" Target="media/image28.png"/><Relationship Id="rId68" Type="http://schemas.openxmlformats.org/officeDocument/2006/relationships/header" Target="header1.xml"/><Relationship Id="rId7" Type="http://schemas.openxmlformats.org/officeDocument/2006/relationships/settings" Target="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customXml" Target="ink/ink2.xml"/><Relationship Id="rId29" Type="http://schemas.openxmlformats.org/officeDocument/2006/relationships/image" Target="media/image11.png"/><Relationship Id="rId11" Type="http://schemas.openxmlformats.org/officeDocument/2006/relationships/image" Target="media/image1.jpeg"/><Relationship Id="rId24" Type="http://schemas.openxmlformats.org/officeDocument/2006/relationships/customXml" Target="ink/ink6.xml"/><Relationship Id="rId32" Type="http://schemas.openxmlformats.org/officeDocument/2006/relationships/customXml" Target="ink/ink10.xml"/><Relationship Id="rId37" Type="http://schemas.openxmlformats.org/officeDocument/2006/relationships/image" Target="media/image15.png"/><Relationship Id="rId40" Type="http://schemas.openxmlformats.org/officeDocument/2006/relationships/customXml" Target="ink/ink14.xml"/><Relationship Id="rId45" Type="http://schemas.openxmlformats.org/officeDocument/2006/relationships/image" Target="media/image19.png"/><Relationship Id="rId53" Type="http://schemas.openxmlformats.org/officeDocument/2006/relationships/image" Target="media/image23.png"/><Relationship Id="rId58" Type="http://schemas.openxmlformats.org/officeDocument/2006/relationships/customXml" Target="ink/ink23.xml"/><Relationship Id="rId66" Type="http://schemas.openxmlformats.org/officeDocument/2006/relationships/customXml" Target="ink/ink27.xml"/><Relationship Id="rId5" Type="http://schemas.openxmlformats.org/officeDocument/2006/relationships/numbering" Target="numbering.xml"/><Relationship Id="rId61" Type="http://schemas.openxmlformats.org/officeDocument/2006/relationships/image" Target="media/image27.png"/><Relationship Id="rId19" Type="http://schemas.openxmlformats.org/officeDocument/2006/relationships/image" Target="media/image6.png"/><Relationship Id="rId14" Type="http://schemas.openxmlformats.org/officeDocument/2006/relationships/customXml" Target="ink/ink1.xml"/><Relationship Id="rId22" Type="http://schemas.openxmlformats.org/officeDocument/2006/relationships/customXml" Target="ink/ink5.xml"/><Relationship Id="rId27" Type="http://schemas.openxmlformats.org/officeDocument/2006/relationships/image" Target="media/image10.png"/><Relationship Id="rId30" Type="http://schemas.openxmlformats.org/officeDocument/2006/relationships/customXml" Target="ink/ink9.xml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customXml" Target="ink/ink18.xml"/><Relationship Id="rId56" Type="http://schemas.openxmlformats.org/officeDocument/2006/relationships/customXml" Target="ink/ink22.xml"/><Relationship Id="rId64" Type="http://schemas.openxmlformats.org/officeDocument/2006/relationships/customXml" Target="ink/ink26.xml"/><Relationship Id="rId69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22.png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customXml" Target="ink/ink13.xml"/><Relationship Id="rId46" Type="http://schemas.openxmlformats.org/officeDocument/2006/relationships/customXml" Target="ink/ink17.xml"/><Relationship Id="rId59" Type="http://schemas.openxmlformats.org/officeDocument/2006/relationships/image" Target="media/image26.png"/><Relationship Id="rId67" Type="http://schemas.openxmlformats.org/officeDocument/2006/relationships/image" Target="media/image30.png"/><Relationship Id="rId20" Type="http://schemas.openxmlformats.org/officeDocument/2006/relationships/customXml" Target="ink/ink4.xml"/><Relationship Id="rId41" Type="http://schemas.openxmlformats.org/officeDocument/2006/relationships/image" Target="media/image17.png"/><Relationship Id="rId54" Type="http://schemas.openxmlformats.org/officeDocument/2006/relationships/customXml" Target="ink/ink21.xml"/><Relationship Id="rId62" Type="http://schemas.openxmlformats.org/officeDocument/2006/relationships/customXml" Target="ink/ink25.xm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customXml" Target="ink/ink8.xml"/><Relationship Id="rId36" Type="http://schemas.openxmlformats.org/officeDocument/2006/relationships/customXml" Target="ink/ink12.xml"/><Relationship Id="rId49" Type="http://schemas.openxmlformats.org/officeDocument/2006/relationships/image" Target="media/image21.png"/><Relationship Id="rId57" Type="http://schemas.openxmlformats.org/officeDocument/2006/relationships/image" Target="media/image25.png"/><Relationship Id="rId10" Type="http://schemas.openxmlformats.org/officeDocument/2006/relationships/endnotes" Target="endnotes.xml"/><Relationship Id="rId31" Type="http://schemas.openxmlformats.org/officeDocument/2006/relationships/image" Target="media/image12.png"/><Relationship Id="rId44" Type="http://schemas.openxmlformats.org/officeDocument/2006/relationships/customXml" Target="ink/ink16.xml"/><Relationship Id="rId52" Type="http://schemas.openxmlformats.org/officeDocument/2006/relationships/customXml" Target="ink/ink20.xml"/><Relationship Id="rId60" Type="http://schemas.openxmlformats.org/officeDocument/2006/relationships/customXml" Target="ink/ink24.xml"/><Relationship Id="rId65" Type="http://schemas.openxmlformats.org/officeDocument/2006/relationships/image" Target="media/image2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customXml" Target="ink/ink3.xml"/><Relationship Id="rId39" Type="http://schemas.openxmlformats.org/officeDocument/2006/relationships/image" Target="media/image16.png"/><Relationship Id="rId34" Type="http://schemas.openxmlformats.org/officeDocument/2006/relationships/customXml" Target="ink/ink11.xml"/><Relationship Id="rId50" Type="http://schemas.openxmlformats.org/officeDocument/2006/relationships/customXml" Target="ink/ink19.xml"/><Relationship Id="rId55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sluz-my.sharepoint.com/personal/julian_bruegger_sluz_ch/Documents/&#220;k/M101/Vorlage_Allgemein.dot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0-30T09:08:52.304"/>
    </inkml:context>
    <inkml:brush xml:id="br0">
      <inkml:brushProperty name="width" value="0.05" units="cm"/>
      <inkml:brushProperty name="height" value="0.05" units="cm"/>
      <inkml:brushProperty name="color" value="#232323"/>
    </inkml:brush>
  </inkml:definitions>
  <inkml:trace contextRef="#ctx0" brushRef="#br0">136 568 1840 0 0,'-22'5'5545'0'0,"-28"9"-993"0"0,46-12-4442 0 0,0 1 1 0 0,0 0 0 0 0,1 0 0 0 0,0 1 0 0 0,0-1 0 0 0,0 1 0 0 0,0-1-1 0 0,0 1 1 0 0,0 0 0 0 0,1 0 0 0 0,0 0 0 0 0,0 1 0 0 0,0-1 0 0 0,1 0-1 0 0,-1 1 1 0 0,1 0-111 0 0,-12 35 1452 0 0,7 13-678 0 0,6-48-728 0 0,1 0 0 0 0,-1-1 0 0 0,1 1 0 0 0,0 0 0 0 0,0-1 0 0 0,0 1 0 0 0,1-1 0 0 0,-1 0 0 0 0,1 1 0 0 0,0-1 0 0 0,0 0 0 0 0,1 0 0 0 0,-1 0 0 0 0,1-1 0 0 0,0 1 0 0 0,0 0 1 0 0,1 0-47 0 0,3 5 62 0 0,-3-5-88 0 0,1-1 0 0 0,-1 1 1 0 0,1-1-1 0 0,0 0 0 0 0,0 0 1 0 0,0-1-1 0 0,0 1 0 0 0,0-1 1 0 0,1 0-1 0 0,-1-1 0 0 0,1 1 0 0 0,-1-1 1 0 0,1 0-1 0 0,0 0 0 0 0,-1-1 1 0 0,1 0-1 0 0,0 0 0 0 0,-1 0 1 0 0,1 0-1 0 0,0-1 0 0 0,-1 0 1 0 0,6-2 25 0 0,22-1-1808 0 0,-19 0 120 0 0</inkml:trace>
  <inkml:trace contextRef="#ctx0" brushRef="#br0" timeOffset="395.94">245 199 5528 0 0,'0'0'422'0'0,"0"0"-131"0"0,3 8 1481 0 0,-9 82 3207 0 0,18 16-3429 0 0,16-16-884 0 0,8-18-522 0 0,-3-26-1003 0 0,-21-33 366 0 0</inkml:trace>
  <inkml:trace contextRef="#ctx0" brushRef="#br0" timeOffset="811.828">619 328 6992 0 0,'0'0'322'0'0,"0"0"-7"0"0,-8 4-40 0 0,-17 5 3667 0 0,21-7-3722 0 0,1 1 1 0 0,-1-1 0 0 0,1 0-1 0 0,-1 1 1 0 0,1 0 0 0 0,0-1 0 0 0,0 1-1 0 0,0 0 1 0 0,1 1 0 0 0,-1-1-1 0 0,1 0 1 0 0,0 1 0 0 0,0 0 0 0 0,-1 1-221 0 0,-24 59 1290 0 0,26-56-1216 0 0,-1 2-1 0 0,2-1 0 0 0,-1 0 0 0 0,1 0 1 0 0,1 0-1 0 0,0 0 0 0 0,0 0 1 0 0,0 0-1 0 0,1 0 0 0 0,1 0 1 0 0,0 0-1 0 0,0 1-73 0 0,21 4 107 0 0,-20-15-97 0 0,1 0 1 0 0,-1-1 0 0 0,1 1-1 0 0,-1-1 1 0 0,0 0 0 0 0,0 0-1 0 0,0 0 1 0 0,0-1 0 0 0,0 1-1 0 0,0-1 1 0 0,-1 0 0 0 0,1 0-1 0 0,-1 0 1 0 0,0-1 0 0 0,0 1-1 0 0,0-1 1 0 0,0 0 0 0 0,-1 0-1 0 0,1 0 1 0 0,-1 0 0 0 0,0 0-1 0 0,0 0 1 0 0,-1-1 0 0 0,1 1-1 0 0,-1-1 1 0 0,0 1 0 0 0,0-2-11 0 0,-1 6 0 0 0,12-72 66 0 0,-12 68-27 0 0,1 1-1 0 0,-1-1 0 0 0,0 1 0 0 0,0-1 1 0 0,0 0-1 0 0,0 1 0 0 0,-1-1 0 0 0,0 1 1 0 0,1-1-1 0 0,-1 1 0 0 0,0 0 0 0 0,-1-1 1 0 0,1 1-1 0 0,-1 0 0 0 0,1 0 0 0 0,-1 0 1 0 0,0 0-1 0 0,0 0 0 0 0,0 0 0 0 0,-1 0 1 0 0,1 1-1 0 0,0-1 0 0 0,-1 1 0 0 0,0 0 1 0 0,0-1-1 0 0,0 1 0 0 0,0 1 0 0 0,0-1 1 0 0,0 0-1 0 0,0 1 0 0 0,0-1 0 0 0,-2 1-38 0 0,-27 7-1900 0 0,32-6 1177 0 0</inkml:trace>
  <inkml:trace contextRef="#ctx0" brushRef="#br0" timeOffset="1232.702">784 85 11200 0 0,'0'0'513'0'0,"0"0"-10"0"0,-5 1 2546 0 0,-47 40 885 0 0,29 2-2942 0 0,15-25-909 0 0,8-10-70 0 0,11 7-30 0 0,-5-12-40 0 0,1 1 0 0 0,0-2 0 0 0,0 1 0 0 0,0-1-1 0 0,0 0 1 0 0,0 0 0 0 0,0-1 0 0 0,0 1 0 0 0,1-2 0 0 0,-1 1 0 0 0,0-1 0 0 0,1 0-1 0 0,2-1 58 0 0,90 12-88 0 0,-81-1 99 0 0,2 19 42 0 0,-20 21 1307 0 0,-1-46-1262 0 0,-1 0-1 0 0,0 0 1 0 0,0 0-1 0 0,0 0 1 0 0,0 0-1 0 0,0 0 1 0 0,-1 0-1 0 0,0-1 1 0 0,0 1-1 0 0,0-1 1 0 0,0 1-1 0 0,-1-1 1 0 0,1 0-1 0 0,-3 3-97 0 0,-9 12 163 0 0,-14 8-83 0 0,-8-6-1626 0 0,34-20 207 0 0,2 0-336 0 0</inkml:trace>
  <inkml:trace contextRef="#ctx0" brushRef="#br0" timeOffset="1581.77">1007 215 8408 0 0,'0'0'381'0'0,"17"-7"150"0"0,80-64 5067 0 0,-28-8-2653 0 0,-53 43-2177 0 0,-16 35-745 0 0,0 0-1 0 0,-1 0 1 0 0,1 0 0 0 0,0 0-1 0 0,0 0 1 0 0,-1 0-1 0 0,1 0 1 0 0,-1 0-1 0 0,1 0 1 0 0,-1 0-1 0 0,1 0 1 0 0,-1 0-1 0 0,0 1 1 0 0,1-1-1 0 0,-1 0 1 0 0,0 0-1 0 0,1 1 1 0 0,-1-1-1 0 0,0 0 1 0 0,0 1-1 0 0,0-1 1 0 0,0 1-1 0 0,0-1 1 0 0,0 1 0 0 0,0 0-1 0 0,0-1 1 0 0,0 1-1 0 0,0 0 1 0 0,0-1-1 0 0,0 1 1 0 0,0 0-1 0 0,0 0 1 0 0,0 0-1 0 0,0 0 1 0 0,0 0-1 0 0,0 0 1 0 0,-1 0-23 0 0,-4 2 121 0 0,0 1 0 0 0,-1-1 0 0 0,1 1 0 0 0,0 0 0 0 0,0 0 1 0 0,1 0-1 0 0,-1 1 0 0 0,1 0 0 0 0,-1 0 0 0 0,1 1 0 0 0,1-1 1 0 0,-1 1-1 0 0,0 0 0 0 0,1 0 0 0 0,0 1 0 0 0,1-1 0 0 0,-1 1 0 0 0,1 0 1 0 0,0 0-1 0 0,0 0 0 0 0,1 0 0 0 0,-2 6-121 0 0,4-8-20 0 0,0 1-1 0 0,0-1 1 0 0,0 1-1 0 0,0-1 1 0 0,1 1-1 0 0,0-1 1 0 0,0 1-1 0 0,0-1 1 0 0,0 0 0 0 0,1 1-1 0 0,0-1 1 0 0,-1 0-1 0 0,2 0 1 0 0,-1 0-1 0 0,2 2 21 0 0,0-1-62 0 0,0 0 0 0 0,0-1 1 0 0,1 0-1 0 0,0 0 0 0 0,-1 0 0 0 0,1-1 0 0 0,1 0 0 0 0,-1 1 0 0 0,0-2 0 0 0,1 1 0 0 0,-1-1 0 0 0,1 0 0 0 0,0 0 0 0 0,0 0 0 0 0,0-1 0 0 0,0 0 1 0 0,0 0-1 0 0,3 0 62 0 0,42 1-6492 0 0,-30-2 363 0 0</inkml:trace>
  <inkml:trace contextRef="#ctx0" brushRef="#br0" timeOffset="2573.358">695 1023 8720 0 0,'0'0'398'0'0,"0"0"-3"0"0,1 2-252 0 0,83 213 5785 0 0,-76-194-5824 0 0,1 0 0 0 0,1-1 0 0 0,1 0 0 0 0,0-1 0 0 0,2 0 0 0 0,0-1 0 0 0,1 0 1 0 0,1-1-1 0 0,0 0 0 0 0,4 0-104 0 0,-8-6-1748 0 0,-10-10-3649 0 0</inkml:trace>
  <inkml:trace contextRef="#ctx0" brushRef="#br0" timeOffset="2748.889">582 1368 10880 0 0,'0'0'497'0'0,"0"0"-8"0"0,2 1-311 0 0,1 0-63 0 0,0 0 0 0 0,1 0 0 0 0,-1 0 0 0 0,0 0 0 0 0,1 0 0 0 0,-1-1 0 0 0,0 0 0 0 0,1 0 0 0 0,-1 1 0 0 0,0-2 0 0 0,1 1 0 0 0,-1 0 0 0 0,0-1 0 0 0,1 0 0 0 0,-1 1 0 0 0,0-1 0 0 0,0 0 0 0 0,0-1 0 0 0,0 1 0 0 0,3-2-115 0 0,2-1 288 0 0,77-38 1252 0 0,4-2-1315 0 0,-25 8-322 0 0,-19 14-1282 0 0,-25 12 514 0 0</inkml:trace>
  <inkml:trace contextRef="#ctx0" brushRef="#br0" timeOffset="3170.761">1231 1085 7200 0 0,'0'0'330'0'0,"0"0"-8"0"0,0 0-38 0 0,-8-1 1818 0 0,5 0-1863 0 0,1 1-1 0 0,-1 0 0 0 0,0 0 1 0 0,1 0-1 0 0,-1 0 0 0 0,0 1 1 0 0,1-1-1 0 0,-1 1 0 0 0,1-1 1 0 0,-1 1-1 0 0,0 0 0 0 0,1 0 1 0 0,0 0-1 0 0,-1 0 1 0 0,1 1-1 0 0,0-1 0 0 0,-1 1 1 0 0,1-1-1 0 0,0 1 0 0 0,0 0 1 0 0,0 0-1 0 0,0 0 0 0 0,1 0 1 0 0,-1 0-1 0 0,0 0 0 0 0,1 0 1 0 0,-1 2-239 0 0,-36 70 1659 0 0,36-69-1608 0 0,-1 1 1 0 0,1 0-1 0 0,1 0 1 0 0,-1 0-1 0 0,1 0 1 0 0,0 0-1 0 0,0 0 1 0 0,1 0-1 0 0,0 0 1 0 0,0 0-1 0 0,1 0 1 0 0,-1 1-1 0 0,1-1-51 0 0,10 9 13 0 0,-8-14-21 0 0,0 0 1 0 0,0 0-1 0 0,-1 0 0 0 0,1 0 0 0 0,0 0 0 0 0,0-1 0 0 0,0 1 0 0 0,0-1 0 0 0,0 0 0 0 0,0 1 0 0 0,0-1 0 0 0,0-1 0 0 0,0 1 0 0 0,0 0 0 0 0,0-1 0 0 0,0 0 0 0 0,0 1 0 0 0,0-1 0 0 0,-1 0 1 0 0,1-1-1 0 0,0 1 0 0 0,0 0 0 0 0,-1-1 0 0 0,2-1 8 0 0,-1 2-3 0 0,5-4-5 0 0,-1 1-1 0 0,1-1 1 0 0,-1 0 0 0 0,0-1-1 0 0,-1 0 1 0 0,1 0-1 0 0,-1 0 1 0 0,0-1 0 0 0,-1 0-1 0 0,0 0 1 0 0,0-1 0 0 0,0 1-1 0 0,-1-1 1 0 0,0 0 0 0 0,-1 0-1 0 0,0 0 1 0 0,0-1-1 0 0,0-1 9 0 0,30-92-10 0 0,-17 119-97 0 0,44 62-162 0 0,-50-73-1415 0 0,2-6-4301 0 0</inkml:trace>
  <inkml:trace contextRef="#ctx0" brushRef="#br0" timeOffset="3684.521">1633 795 10136 0 0,'0'0'464'0'0,"0"0"-10"0"0,-16 6-154 0 0,10-3 21 0 0,0 1 0 0 0,1-1 1 0 0,-1 1-1 0 0,1 0 0 0 0,0 0 0 0 0,0 1 0 0 0,1 0 0 0 0,-1 0 0 0 0,1 0 0 0 0,0 0 0 0 0,0 0 0 0 0,1 1 0 0 0,-1 0 1 0 0,1-1-1 0 0,0 1 0 0 0,1 1 0 0 0,-1 2-321 0 0,1 1 109 0 0,1-8-101 0 0,0 0-1 0 0,1 0 0 0 0,-1 0 0 0 0,0 0 0 0 0,1 0 0 0 0,0 0 1 0 0,-1 0-1 0 0,1 1 0 0 0,0-1 0 0 0,0 0 0 0 0,1 0 0 0 0,-1 0 0 0 0,0 0 1 0 0,0 0-1 0 0,1 0 0 0 0,0 0 0 0 0,-1 0 0 0 0,1 0 0 0 0,0 0 1 0 0,0 0-1 0 0,0 0 0 0 0,0 0 0 0 0,0-1 0 0 0,0 1 0 0 0,1 0 1 0 0,-1-1-1 0 0,1 1 0 0 0,-1-1 0 0 0,1 1 0 0 0,-1-1 0 0 0,1 0 0 0 0,1 1-7 0 0,47 8-13 0 0,-24-24-107 0 0,-19 9 119 0 0,0 1 1 0 0,0-1-1 0 0,0-1 0 0 0,-1 1 0 0 0,0-1 0 0 0,0 0 0 0 0,-1 0 1 0 0,1-1-1 0 0,-2 0 0 0 0,1 0 0 0 0,-1 0 0 0 0,1 0 0 0 0,0-5 1 0 0,-4 8 30 0 0,0 0-1 0 0,-1 0 1 0 0,0 0-1 0 0,0 0 1 0 0,0 0-1 0 0,0 0 1 0 0,-1 0-1 0 0,1 0 1 0 0,-1 0-1 0 0,0 0 0 0 0,0 0 1 0 0,-1 1-1 0 0,1-1 1 0 0,-1 0-1 0 0,0 1 1 0 0,0-1-1 0 0,0 1 1 0 0,0-1-1 0 0,0 1 1 0 0,-1 0-1 0 0,0 0 0 0 0,-1-1-29 0 0,5 4 65 0 0,-1 0-1 0 0,0 0 0 0 0,0 0 0 0 0,1 0 0 0 0,-1 0 0 0 0,0 0 0 0 0,0 0 0 0 0,0-1 0 0 0,1 1 0 0 0,-1 0 0 0 0,0 0 1 0 0,0 0-1 0 0,0 0 0 0 0,1 0 0 0 0,-1-1 0 0 0,0 1 0 0 0,0 0 0 0 0,0 0 0 0 0,0 0 0 0 0,1 0 0 0 0,-1-1 1 0 0,0 1-1 0 0,0 0 0 0 0,0 0 0 0 0,0-1-64 0 0,28 20 149 0 0,-17-9-61 0 0,-1 1-1 0 0,0 0 1 0 0,0 1-1 0 0,-1 0 1 0 0,-1 0-1 0 0,0 1 1 0 0,-1 0-1 0 0,0 1 1 0 0,-1-1-1 0 0,-1 1 1 0 0,0 1-1 0 0,1 4-87 0 0,29 180 930 0 0,-35-198-926 0 0,2 12 42 0 0,0 0 0 0 0,0 1 0 0 0,-2-1 0 0 0,1 0 0 0 0,-2 0-1 0 0,0 0 1 0 0,0 0 0 0 0,-1 0 0 0 0,-1 0 0 0 0,0 0 0 0 0,-1 0-1 0 0,0-1 1 0 0,-1 0 0 0 0,0 0 0 0 0,-1 0 0 0 0,0 0 0 0 0,-1-1-1 0 0,0 0 1 0 0,-1-1 0 0 0,-1 1 0 0 0,-7 7-46 0 0,-26 14-2177 0 0,15-18 879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0-30T09:07:58.396"/>
    </inkml:context>
    <inkml:brush xml:id="br0">
      <inkml:brushProperty name="width" value="0.05" units="cm"/>
      <inkml:brushProperty name="height" value="0.05" units="cm"/>
      <inkml:brushProperty name="color" value="#232323"/>
    </inkml:brush>
  </inkml:definitions>
  <inkml:trace contextRef="#ctx0" brushRef="#br0">224 64 5784 0 0,'0'0'265'0'0,"0"0"-4"0"0,0 0-25 0 0,0 0 508 0 0,-2-6 847 0 0,1 6 3976 0 0,-2 12-5349 0 0,1-1 1 0 0,1 0 0 0 0,0 1 0 0 0,1 0 0 0 0,0-1 0 0 0,0 1 0 0 0,1-1 0 0 0,1 1 0 0 0,2 6-219 0 0,0 17 276 0 0,5 35 99 0 0,14 59-151 0 0,-6 52-326 0 0,-10-63-4012 0 0,-7-116 758 0 0,0-2-853 0 0</inkml:trace>
  <inkml:trace contextRef="#ctx0" brushRef="#br0" timeOffset="281.248">20 64 1376 0 0,'-17'-2'3725'0'0,"16"2"-3142"0"0,0-1 1742 0 0,1-4 3690 0 0,3 1-5837 0 0,-1 0 0 0 0,2 1 0 0 0,-1-1 0 0 0,0 0 0 0 0,1 1 1 0 0,-1 0-1 0 0,1 0 0 0 0,0 0 0 0 0,0 0 0 0 0,0 1 1 0 0,0 0-1 0 0,1-1 0 0 0,-1 2 0 0 0,1-1 0 0 0,-1 0 0 0 0,1 1 1 0 0,0 0-1 0 0,0 0 0 0 0,-1 0 0 0 0,1 1 0 0 0,0-1 0 0 0,2 1-178 0 0,94-4 208 0 0,12 11-82 0 0,6 8 18 0 0,61 15-508 0 0,-107-8-2863 0 0,-48-15 1477 0 0</inkml:trace>
  <inkml:trace contextRef="#ctx0" brushRef="#br0" timeOffset="931.508">730 441 1376 0 0,'0'0'65'0'0,"-13"-15"6610"0"0,1-3-1726 0 0,-5-3-2926 0 0,-15-1-821 0 0,-60 12 123 0 0,89 12-1358 0 0,-1 0-1 0 0,0 0 0 0 0,1 1 0 0 0,0-1 0 0 0,-1 1 0 0 0,1 0 0 0 0,0 0 0 0 0,0 0 0 0 0,1 1 0 0 0,-1-1 1 0 0,1 0-1 0 0,-1 1 0 0 0,1 0 0 0 0,0-1 0 0 0,0 1 0 0 0,1 0 0 0 0,-1 0 0 0 0,1 0 0 0 0,0 0 0 0 0,0 1 0 0 0,0 0 34 0 0,2 96-607 0 0,0-94 529 0 0,1-1 0 0 0,-1 0 0 0 0,1 1 0 0 0,1-1 0 0 0,-1 0 0 0 0,1 0 0 0 0,0 0 0 0 0,1 0 0 0 0,-1-1 0 0 0,1 1 0 0 0,0-1 0 0 0,0 0 0 0 0,1 0 0 0 0,0-1 0 0 0,-1 1 0 0 0,5 2 78 0 0,11 3-276 0 0,-19-10 208 0 0,1 1 4 0 0,2-1 67 0 0,0 0 1 0 0,0 0 0 0 0,0-1-1 0 0,0 1 1 0 0,0-1 0 0 0,0 0-1 0 0,0 0 1 0 0,0 0 0 0 0,-1-1-1 0 0,1 1 1 0 0,0-1 0 0 0,-1 0-1 0 0,0 0 1 0 0,1 0 0 0 0,-1-1-1 0 0,2-1-3 0 0,1 0 86 0 0,-3 1-70 0 0,0 0 1 0 0,0-1 0 0 0,0 1 0 0 0,0-1-1 0 0,-1 0 1 0 0,1 0 0 0 0,-1 0 0 0 0,0 0-1 0 0,0 0 1 0 0,-1 0 0 0 0,1 0 0 0 0,-1-1-1 0 0,1-3-16 0 0,6-15 51 0 0,11-71 811 0 0,-22 85-629 0 0,7 22-180 0 0,12 62 149 0 0,-19-10-95 0 0,18 82-288 0 0,-15-133-46 0 0,0-2-18 0 0</inkml:trace>
  <inkml:trace contextRef="#ctx0" brushRef="#br0" timeOffset="2064.1">1132 419 1376 0 0,'0'0'379'0'0,"0"0"1051"0"0,0-15 4285 0 0,-9-20-1375 0 0,7 32-4097 0 0,0 0 0 0 0,0 0 0 0 0,0 1 0 0 0,0-1 0 0 0,0 1 0 0 0,-1-1 0 0 0,1 1 1 0 0,-1 0-1 0 0,1 0 0 0 0,-1 0 0 0 0,0 0 0 0 0,0 0 0 0 0,0 1 0 0 0,0-1 0 0 0,0 1 1 0 0,0 0-1 0 0,0 0 0 0 0,0 0 0 0 0,-1 0 0 0 0,0 1-243 0 0,-1-1 98 0 0,0 0 0 0 0,0 0 1 0 0,-1 1-1 0 0,1 0 0 0 0,0 0 0 0 0,0 0 0 0 0,0 1 1 0 0,-1-1-1 0 0,1 1 0 0 0,0 1 0 0 0,0-1 0 0 0,0 1 1 0 0,0 0-1 0 0,1 0 0 0 0,-1 0 0 0 0,0 1 0 0 0,-2 1-98 0 0,0 0 20 0 0,0 1-1 0 0,0 0 1 0 0,1 0-1 0 0,0 1 1 0 0,0 0-1 0 0,0 0 1 0 0,0 0-1 0 0,1 0 1 0 0,0 1-1 0 0,1 0 1 0 0,0 0-1 0 0,0 0 0 0 0,0 1 1 0 0,1 0-1 0 0,-1 0-19 0 0,2 1-3 0 0,0 1 0 0 0,1-1 0 0 0,0 1-1 0 0,0-1 1 0 0,1 1 0 0 0,0-1 0 0 0,1 1 0 0 0,0-1-1 0 0,0 1 1 0 0,1-1 0 0 0,0 0 0 0 0,1 1-1 0 0,0 0 4 0 0,-2-6-12 0 0,1 0 0 0 0,-1-1 0 0 0,1 1 0 0 0,0 0 0 0 0,0-1 0 0 0,0 1 0 0 0,1-1 0 0 0,-1 1 0 0 0,1-1 0 0 0,0 0 0 0 0,0 0 0 0 0,0 0 0 0 0,0-1 0 0 0,0 1-1 0 0,1-1 1 0 0,-1 0 0 0 0,1 0 0 0 0,0 0 0 0 0,-1 0 0 0 0,1 0 0 0 0,0-1 0 0 0,0 0 0 0 0,0 0 0 0 0,0 0 0 0 0,0 0 0 0 0,0 0 0 0 0,0-1 0 0 0,1 0 0 0 0,-1 0-1 0 0,0 0 1 0 0,1-1 12 0 0,3-1 0 0 0,0-1-1 0 0,0 0 0 0 0,0 0 0 0 0,0-1 0 0 0,-1 0 0 0 0,1 0 0 0 0,-1-1 0 0 0,-1 0 0 0 0,1 0 1 0 0,-1 0-1 0 0,1-1 0 0 0,-1 0 0 0 0,-1-1 0 0 0,1 1 0 0 0,-1-1 0 0 0,-1 0 0 0 0,1 0 0 0 0,1-4 1 0 0,18-56 146 0 0,-21 60-128 0 0,-2 1 0 0 0,1 0 0 0 0,-1-1 0 0 0,0 0 1 0 0,0 1-1 0 0,-1-1 0 0 0,0 1 0 0 0,0-1 0 0 0,-1 1 1 0 0,0-1-1 0 0,0 1 0 0 0,0-1 0 0 0,-1 1 0 0 0,0-1-18 0 0,-6-17-13 0 0,8 23-30 0 0,5 11 94 0 0,5 14 13 0 0,-1 0 0 0 0,-1 0 0 0 0,-1 1 0 0 0,-1 0 0 0 0,3 23-64 0 0,-3-16 93 0 0,6 144 467 0 0,-23-18 368 0 0,-1 25-477 0 0,-9-28-140 0 0,16-137-208 0 0,0 0 0 0 0,-2-1 1 0 0,0 0-1 0 0,-1 0 1 0 0,0 0-1 0 0,-2-1 1 0 0,-4 7-104 0 0,7-14 27 0 0,0-1 0 0 0,0 0 0 0 0,0 0 0 0 0,-1-1 0 0 0,0 0 0 0 0,-1-1 0 0 0,1 1 1 0 0,-1-1-1 0 0,-1-1 0 0 0,1 0 0 0 0,-1 0 0 0 0,1-1 0 0 0,-2 0 0 0 0,1-1 0 0 0,0 0 0 0 0,0-1 0 0 0,-1 0 1 0 0,-7 0-28 0 0,-63-13 21 0 0,62 7-174 0 0,0-1-1 0 0,0-1 1 0 0,1 0 0 0 0,0-2-1 0 0,0 0 1 0 0,-15-10 153 0 0,2-16-1992 0 0,15 20 837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0-30T09:07:57.331"/>
    </inkml:context>
    <inkml:brush xml:id="br0">
      <inkml:brushProperty name="width" value="0.05" units="cm"/>
      <inkml:brushProperty name="height" value="0.05" units="cm"/>
      <inkml:brushProperty name="color" value="#232323"/>
    </inkml:brush>
  </inkml:definitions>
  <inkml:trace contextRef="#ctx0" brushRef="#br0">3 7 920 0 0,'0'0'1293'0'0,"-3"-6"-1541"0"0,4 5 4007 0 0,0 1 3882 0 0,122 18-4966 0 0,184 36-752 0 0,198 35-1320 0 0,-274-49-96 0 0,216 9-507 0 0,-317-38 70 0 0,140 4 221 0 0,-118-8 306 0 0,-39-14 1061 0 0,-82-10-2541 0 0,-30 16 564 0 0,11-9-2543 0 0,-11 10 1477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0-30T09:07:54.442"/>
    </inkml:context>
    <inkml:brush xml:id="br0">
      <inkml:brushProperty name="width" value="0.05" units="cm"/>
      <inkml:brushProperty name="height" value="0.05" units="cm"/>
      <inkml:brushProperty name="color" value="#232323"/>
    </inkml:brush>
  </inkml:definitions>
  <inkml:trace contextRef="#ctx0" brushRef="#br0">40 39 3224 0 0,'-4'-7'288'0'0,"-27"-21"10754"0"0,26 24-8032 0 0,9 12-2259 0 0,49 41-451 0 0,27 12-60 0 0,80 25-176 0 0,-25-15 62 0 0,-42-34 20 0 0,-45-12 674 0 0,-40-25-789 0 0,12-2 616 0 0,-3-25-17 0 0,-17 26-649 0 0,0-11 795 0 0,4 16-437 0 0,-3 6-345 0 0,0 0 0 0 0,-1 0 0 0 0,0-1 0 0 0,-1 1 1 0 0,0 0-1 0 0,0 0 0 0 0,-1-1 0 0 0,0 1 0 0 0,-1-1 0 0 0,-1 3 6 0 0,-3 19-5 0 0,-7 18 29 0 0,-1 1-1 0 0,-3-2 1 0 0,-1 0-1 0 0,-3-1 1 0 0,-13 18-24 0 0,-122 242 85 0 0,105-203-524 0 0,5 3 0 0 0,4 1 0 0 0,-4 34 439 0 0,10-39-5264 0 0,32-89 1111 0 0,2-3-971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0-30T09:07:48.457"/>
    </inkml:context>
    <inkml:brush xml:id="br0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71 72 1376 0 0,'0'0'392'0'0,"0"0"1109"0"0,0 0 489 0 0,0 0 97 0 0,0 0-143 0 0,0 0-690 0 0,8 14 2212 0 0,4 29-867 0 0,-7 45-570 0 0,-18 283-168 0 0,4-192-1827 0 0,6-69-1472 0 0,3-110 1270 0 0,0 0-36 0 0,0 0-152 0 0,0 0-69 0 0,0-1-1115 0 0,0-5-4406 0 0</inkml:trace>
  <inkml:trace contextRef="#ctx0" brushRef="#br0" timeOffset="817.811">1 76 1376 0 0,'0'-2'427'0'0,"3"-13"5843"0"0,-2 14-4101 0 0,8-11 1042 0 0,52-12-288 0 0,66 5-2229 0 0,-90 17-599 0 0,49 6 227 0 0,99 23 218 0 0,-39 10-356 0 0,-78-17-54 0 0,16 13 200 0 0,-83-32-255 0 0,3 0-50 0 0,-1 0 0 0 0,0 0 0 0 0,1 1-1 0 0,-1 0 1 0 0,0 0 0 0 0,0-1 0 0 0,0 2 0 0 0,0-1 0 0 0,0 0-1 0 0,0 1 1 0 0,-1-1 0 0 0,1 1 0 0 0,-1 0 0 0 0,0 0 0 0 0,0 0-1 0 0,2 3-24 0 0,15 25 54 0 0,5 65-245 0 0,-11 42-16 0 0,-10 95 207 0 0,-10-82 0 0 0,11-6 124 0 0,-1-129-34 0 0,-3-15-24 0 0,0-1-2 0 0,0 0 2 0 0,0 0 6 0 0,0 0 4 0 0,0 0 0 0 0,0 0 34 0 0,0 0 10 0 0,0 0 0 0 0,0 0 2 0 0,-7-11 132 0 0,5 7-209 0 0,0 1 0 0 0,-1-1 0 0 0,1 1-1 0 0,0-1 1 0 0,-1 1 0 0 0,0 0-1 0 0,0 0 1 0 0,0 0 0 0 0,0 0-1 0 0,-1 1 1 0 0,1-1 0 0 0,-1 1 0 0 0,1 0-1 0 0,-1 0 1 0 0,-1-1-45 0 0,-68-28 533 0 0,-33 3 351 0 0,-183-9-516 0 0,171 37-1040 0 0,65-17-538 0 0,18-3-1676 0 0,25 2-3383 0 0,6 12 1267 0 0</inkml:trace>
  <inkml:trace contextRef="#ctx0" brushRef="#br0" timeOffset="1929.86">383 285 1376 0 0,'0'0'376'0'0,"0"0"1043"0"0,0 0 459 0 0,0 0 90 0 0,0 0-165 0 0,10 0-39 0 0,42-11 1044 0 0,73-8-288 0 0,-67 19-1817 0 0,-57 1-649 0 0,1-1-1 0 0,-1 1 0 0 0,1 0 0 0 0,-1-1 0 0 0,1 1 0 0 0,-1 0 0 0 0,0 0 0 0 0,1 0 0 0 0,-1 0 0 0 0,0 0 1 0 0,0 1-1 0 0,0-1 0 0 0,0 0 0 0 0,0 0 0 0 0,0 1 0 0 0,0-1 0 0 0,0 1 0 0 0,-1-1 0 0 0,1 1 0 0 0,0-1 1 0 0,-1 1-1 0 0,1-1 0 0 0,-1 1 0 0 0,0-1 0 0 0,1 1 0 0 0,-1 0 0 0 0,0 0-53 0 0,1 1 214 0 0,-1 0-187 0 0,0-1 0 0 0,0 1 0 0 0,0-1 0 0 0,-1 1 0 0 0,1-1 0 0 0,-1 1 0 0 0,1-1 0 0 0,-1 1 0 0 0,0-1 0 0 0,0 0 0 0 0,0 1 0 0 0,0-1 0 0 0,0 0 0 0 0,0 0 0 0 0,-1 1 0 0 0,1-1 0 0 0,-1 0 0 0 0,1 0 0 0 0,-1-1 0 0 0,0 1 0 0 0,0 0 0 0 0,0-1 0 0 0,0 1 0 0 0,-1 0-27 0 0,-17 21 72 0 0,-21 25-336 0 0,39-45 166 0 0,1 1 0 0 0,0-1 0 0 0,0 1 0 0 0,1 0 0 0 0,-1-1 0 0 0,1 1 0 0 0,0 0 0 0 0,0-1 0 0 0,0 1 0 0 0,0 0 0 0 0,0 0 0 0 0,1-1 0 0 0,0 1 0 0 0,0 0 0 0 0,0-1 0 0 0,0 1 0 0 0,1-1 0 0 0,-1 0-1 0 0,1 1 1 0 0,0-1 0 0 0,0 0 0 0 0,0 0 0 0 0,0 0 0 0 0,0 0 0 0 0,1 0 0 0 0,-1 0 0 0 0,1-1 0 0 0,0 1 0 0 0,0-1 0 0 0,0 0 0 0 0,0 0 0 0 0,0 0 0 0 0,1 0 0 0 0,-1-1 0 0 0,1 1 0 0 0,-1-1 0 0 0,1 0 98 0 0,-3 0-1459 0 0,-1-1-2048 0 0,0 0-875 0 0</inkml:trace>
  <inkml:trace contextRef="#ctx0" brushRef="#br0" timeOffset="2097.412">597 611 3224 0 0,'0'0'136'0'0,"0"0"40"0"0,0 0-176 0 0,0 0 0 0 0,0 0 0 0 0,0 0 0 0 0,0 0 1920 0 0,0 0 352 0 0,0 0 72 0 0,0 0 16 0 0,0 0-1888 0 0,0 0-376 0 0,4 7-96 0 0,-4-7-3456 0 0,4 6-712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0-30T09:07:42.719"/>
    </inkml:context>
    <inkml:brush xml:id="br0">
      <inkml:brushProperty name="width" value="0.05" units="cm"/>
      <inkml:brushProperty name="height" value="0.05" units="cm"/>
      <inkml:brushProperty name="color" value="#232323"/>
    </inkml:brush>
  </inkml:definitions>
  <inkml:trace contextRef="#ctx0" brushRef="#br0">451 0 920 0 0,'0'0'227'0'0,"0"0"617"0"0,0 0 274 0 0,0 0 54 0 0,0 0-48 0 0,0 0-244 0 0,0 0-103 0 0,0 0-17 0 0,0 0-36 0 0,0 0-125 0 0,0 0-58 0 0,0 0-11 0 0,0 0 3 0 0,0 0 23 0 0,0 0 11 0 0,0 0 1 0 0,-16 7 950 0 0,12-3-1354 0 0,0 0-1 0 0,0 1 0 0 0,1-1 0 0 0,-1 1 1 0 0,1 0-1 0 0,0 0 0 0 0,1 0 0 0 0,-1 1 1 0 0,1-1-1 0 0,0 1 0 0 0,1-1 0 0 0,-1 3-163 0 0,-2 4 223 0 0,-37 96 1299 0 0,-3-3 1 0 0,-46 75-1523 0 0,54-116 526 0 0,10-20-379 0 0,2 1 0 0 0,2 1-1 0 0,-11 34-146 0 0,-11 41 0 0 0,20-37-530 0 0,16-55-2681 0 0,7-28 1825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0-30T09:07:40.884"/>
    </inkml:context>
    <inkml:brush xml:id="br0">
      <inkml:brushProperty name="width" value="0.05" units="cm"/>
      <inkml:brushProperty name="height" value="0.05" units="cm"/>
      <inkml:brushProperty name="color" value="#232323"/>
    </inkml:brush>
  </inkml:definitions>
  <inkml:trace contextRef="#ctx0" brushRef="#br0">139 842 2936 0 0,'0'0'133'0'0,"-2"-1"-5"0"0,-18-5 445 0 0,10 3 2534 0 0,9 2-2659 0 0,1 1-21 0 0,0 0-19 0 0,0 0-67 0 0,0 0-28 0 0,0 0-7 0 0,0 0-10 0 0,-18-8 1352 0 0,18 9-1561 0 0,1-1 0 0 0,-1 1 0 0 0,0-1 0 0 0,0 1 1 0 0,0-1-1 0 0,0 0 0 0 0,0 1 0 0 0,1-1 1 0 0,-1 1-1 0 0,0-1 0 0 0,0 1 0 0 0,0-1 0 0 0,0 1 1 0 0,0-1-1 0 0,-1 1 0 0 0,1-1 0 0 0,0 1 0 0 0,0-1 1 0 0,0 1-1 0 0,0-1 0 0 0,0 1 0 0 0,-1-1 0 0 0,1 0 1 0 0,0 1-1 0 0,0-1 0 0 0,-1 1 0 0 0,1-1 0 0 0,0 0 1 0 0,-1 1-1 0 0,1-1 0 0 0,0 0 0 0 0,-1 1 1 0 0,1-1-1 0 0,-1 0 0 0 0,1 0 0 0 0,0 1 0 0 0,-1-1 1 0 0,1 0-1 0 0,-1 0 0 0 0,1 0 0 0 0,-1 1 0 0 0,1-1 1 0 0,-1 0-1 0 0,1 0 0 0 0,0 0 0 0 0,-1 0 0 0 0,1 0 1 0 0,-1 0-1 0 0,1 0 0 0 0,-1 0 0 0 0,1 0 0 0 0,-1 0 1 0 0,1-1-1 0 0,-1 1 0 0 0,1 0 0 0 0,-1 0 1 0 0,1 0-1 0 0,-1 0 0 0 0,1-1 0 0 0,0 1 0 0 0,-1 0 1 0 0,1 0-1 0 0,-1-1 0 0 0,1 1-87 0 0,24 38 1465 0 0,37 37-777 0 0,21 15-111 0 0,7 32 5 0 0,-43-51-228 0 0,-19-28-221 0 0,27 30 156 0 0,-27-52-132 0 0,-12-25-1268 0 0,-9-2-4532 0 0,-2-1-437 0 0</inkml:trace>
  <inkml:trace contextRef="#ctx0" brushRef="#br0" timeOffset="499.691">7 770 1376 0 0,'-2'1'395'0'0,"-3"3"4043"0"0,11-12 3779 0 0,2 0-4528 0 0,-3 2-5614 0 0,42-46 4308 0 0,3-47-805 0 0,14 8-1130 0 0,130-181-285 0 0,-175 242-150 0 0,-1-1 1 0 0,-1 0-1 0 0,-1-1 0 0 0,6-24-13 0 0,-10 7-576 0 0,-16 39-2149 0 0,4 10 1323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0-30T09:07:37.145"/>
    </inkml:context>
    <inkml:brush xml:id="br0">
      <inkml:brushProperty name="width" value="0.05" units="cm"/>
      <inkml:brushProperty name="height" value="0.05" units="cm"/>
      <inkml:brushProperty name="color" value="#232323"/>
    </inkml:brush>
  </inkml:definitions>
  <inkml:trace contextRef="#ctx0" brushRef="#br0">530 710 4976 0 0,'0'0'231'0'0,"0"0"171"0"0,0 0 618 0 0,0 0 268 0 0,0 0 51 0 0,-18 14 5339 0 0,-46 65-3694 0 0,-12 43-1415 0 0,-1-24-689 0 0,-28 49-69 0 0,62-73-698 0 0,40-69-114 0 0,0 1-1 0 0,1-1 1 0 0,0 0-1 0 0,0 1 1 0 0,1-1-1 0 0,-1 1 0 0 0,1-1 1 0 0,0 1-1 0 0,0 0 1 0 0,1 0-1 0 0,0-1 1 0 0,0 5 1 0 0,0-9-164 0 0,0-1-27 0 0,0 0-8 0 0,0 0-63 0 0,17 3-2422 0 0,-5-7-760 0 0,-8 1 1499 0 0</inkml:trace>
  <inkml:trace contextRef="#ctx0" brushRef="#br0" timeOffset="515.621">1 1 4832 0 0,'0'0'223'0'0,"0"0"130"0"0,0 0 443 0 0,0 0 188 0 0,0 0 37 0 0,0 0-61 0 0,0 0-297 0 0,0 10 367 0 0,62 110 2100 0 0,-5-27-1498 0 0,-31-39-864 0 0,2-3 1 0 0,3 0 0 0 0,32 40-769 0 0,63 99 1255 0 0,-66-110-329 0 0,-28-49-639 0 0,-12-20-239 0 0,5-10-2047 0 0,-17-1 191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0-30T09:07:26.123"/>
    </inkml:context>
    <inkml:brush xml:id="br0">
      <inkml:brushProperty name="width" value="0.05" units="cm"/>
      <inkml:brushProperty name="height" value="0.05" units="cm"/>
      <inkml:brushProperty name="color" value="#232323"/>
    </inkml:brush>
  </inkml:definitions>
  <inkml:trace contextRef="#ctx0" brushRef="#br0">1 61 6912 0 0,'31'17'938'0'0,"-29"-16"244"0"0,-2-1 370 0 0,0 0 74 0 0,0 0-138 0 0,0 0-657 0 0,2 0-287 0 0,65-11 2230 0 0,78-13-327 0 0,40-10-1735 0 0,-78 27-3815 0 0,-87 4 1623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0-30T09:07:25.788"/>
    </inkml:context>
    <inkml:brush xml:id="br0">
      <inkml:brushProperty name="width" value="0.05" units="cm"/>
      <inkml:brushProperty name="height" value="0.05" units="cm"/>
      <inkml:brushProperty name="color" value="#232323"/>
    </inkml:brush>
  </inkml:definitions>
  <inkml:trace contextRef="#ctx0" brushRef="#br0">57 16 7112 0 0,'0'0'324'0'0,"-16"2"120"0"0,14-2-123 0 0,0 0 1 0 0,0 0 0 0 0,1 0-1 0 0,-1 0 1 0 0,0 0 0 0 0,0 0-1 0 0,0-1 1 0 0,0 1 0 0 0,1-1-1 0 0,-1 1 1 0 0,0-1 0 0 0,0 0-1 0 0,1 1 1 0 0,-1-1 0 0 0,0 0 0 0 0,1 0-1 0 0,-1 0 1 0 0,1-1 0 0 0,-1 1-1 0 0,1 0 1 0 0,0 0 0 0 0,0-1-1 0 0,-1 0-321 0 0,1 2 714 0 0,1 0-172 0 0,0 0-78 0 0,0 0-15 0 0,0 0-38 0 0,0 0-159 0 0,39 4 453 0 0,-27 2-501 0 0,160 27 912 0 0,-92-23-924 0 0,39 5-138 0 0,-55-11-2124 0 0,-56 0 470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0-30T09:07:21.92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211 131 1840 0 0,'0'0'280'0'0,"0"0"504"0"0,0 0 220 0 0,0 0 41 0 0,-17-7 2611 0 0,-4-3 807 0 0,3-2-2246 0 0,7 6 1245 0 0,135 23-3063 0 0,142 23 496 0 0,-135-23-802 0 0,271 4 96 0 0,-227-16-189 0 0,-22-2 0 0 0,66-17 72 0 0,-42-4-72 0 0,33-7-64 0 0,-40 14 64 0 0,-56 4 0 0 0,67 0 0 0 0,-87-1 0 0 0,-31-4 54 0 0,47-19 271 0 0,-8 6-148 0 0,-50 14-111 0 0,12-14 204 0 0,-56 22-247 0 0,-6 2 20 0 0,27 1 174 0 0,-27 0-152 0 0,-2 0-1 0 0,0 0 0 0 0,1 2-10 0 0,2 2-39 0 0,0 0 0 0 0,0-1 0 0 0,0 1 1 0 0,0 1-1 0 0,-1-1 0 0 0,1 0 0 0 0,-1 0 1 0 0,-1 1-1 0 0,1 0 0 0 0,0-1 1 0 0,-1 1-1 0 0,0 0 0 0 0,0-1 0 0 0,-1 1 1 0 0,1 0-1 0 0,-1 0 0 0 0,0 0 0 0 0,0 1-15 0 0,-12 266-184 0 0,-44 210-1713 0 0,36-281 906 0 0,8-65 919 0 0,11 19 280 0 0,-2-83 304 0 0,-2-22-78 0 0,-12-17 236 0 0,-10-15 306 0 0,25-16-943 0 0,-1-1-1 0 0,1 0 1 0 0,-1 0-1 0 0,1 0 1 0 0,-1-1 0 0 0,0 1-1 0 0,0 0 1 0 0,1-1-1 0 0,-1 0 1 0 0,0 0-1 0 0,0 0 1 0 0,1 0-1 0 0,-1 0 1 0 0,0 0-1 0 0,0-1 1 0 0,1 1-1 0 0,-1-1 1 0 0,0 0-1 0 0,1 0 1 0 0,-1 0 0 0 0,-1-1-33 0 0,-6 0 102 0 0,-333-79 328 0 0,-4 16-1182 0 0,305 59 595 0 0,-11-2-173 0 0,0 2 0 0 0,0 2 0 0 0,0 3 0 0 0,0 2 1 0 0,-11 3 329 0 0,-48 16-1246 0 0,0 4 1 0 0,-33 16 1245 0 0,-65 13-1047 0 0,-17-20-584 0 0,194-31 1269 0 0,0-2 0 0 0,0-1 1 0 0,1-1-1 0 0,-1-2 0 0 0,1-1 1 0 0,-21-7 361 0 0,38 9-174 0 0,-161-29-728 0 0,74 21 1182 0 0,-91-24 638 0 0,156 31-654 0 0,14 8-44 0 0,21-4-162 0 0,1-1-3 0 0,-4-2-34 0 0,4 2 33 0 0,1 1 15 0 0,0 0 22 0 0,0 0 5 0 0,0 0 0 0 0,-14-30 1560 0 0,2-45-1064 0 0,0 29-301 0 0,0-23 327 0 0,-44-300 608 0 0,37 218-1162 0 0,16 91-64 0 0,2-219 0 0 0,13 69 0 0 0,8 107-12 0 0,-19 102-72 0 0,1 1-1 0 0,-1 0 1 0 0,1-1-1 0 0,0 1 1 0 0,-1 0-1 0 0,1 0 1 0 0,-1 0 0 0 0,1 0-1 0 0,-1 0 1 0 0,1 1-1 0 0,0-1 1 0 0,-1 0-1 0 0,1 1 1 0 0,-1-1-1 0 0,1 1 1 0 0,-1-1-1 0 0,0 1 1 0 0,1 0-1 0 0,-1 0 1 0 0,0 0-1 0 0,1 0 1 0 0,-1 0-1 0 0,0 0 1 0 0,0 0-1 0 0,0 0 1 0 0,0 0-1 0 0,0 0 85 0 0,8 9-1136 0 0,0-6-258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0-30T09:07:12.315"/>
    </inkml:context>
    <inkml:brush xml:id="br0">
      <inkml:brushProperty name="width" value="0.05" units="cm"/>
      <inkml:brushProperty name="height" value="0.05" units="cm"/>
      <inkml:brushProperty name="color" value="#E71225"/>
    </inkml:brush>
    <inkml:brush xml:id="br1">
      <inkml:brushProperty name="width" value="0.05" units="cm"/>
      <inkml:brushProperty name="height" value="0.05" units="cm"/>
      <inkml:brushProperty name="color" value="#232323"/>
    </inkml:brush>
  </inkml:definitions>
  <inkml:trace contextRef="#ctx0" brushRef="#br0">625 965 15360 0 0</inkml:trace>
  <inkml:trace contextRef="#ctx0" brushRef="#br1" timeOffset="97231.178">25 177 6648 0 0,'0'0'300'0'0,"0"0"0"0"0,-10 11 544 0 0,7-6-505 0 0,1 1 0 0 0,0 0 0 0 0,0 0 0 0 0,1 0 0 0 0,-1 0 1 0 0,1 0-1 0 0,1 0 0 0 0,-1 0 0 0 0,1 0 0 0 0,0 0 0 0 0,0 0 0 0 0,1 1 1 0 0,0 2-340 0 0,0 18 697 0 0,4 59 631 0 0,-1-14-608 0 0,4 83 138 0 0,3-95-794 0 0,-10-53-44 0 0,5 3 2001 0 0,9-16-1887 0 0,118 3-200 0 0,158 17-20 0 0,-25-7 86 0 0,-180 7 0 0 0,-2 3 0 0 0,0 3 0 0 0,41 19 0 0 0,-77-24 0 0 0,40 10-17 0 0,2-4-1 0 0,1-3 0 0 0,87 4 18 0 0,166 14 56 0 0,-145-51-123 0 0,-50-6 193 0 0,-56 13-52 0 0,57-22 68 0 0,-102 26 52 0 0,-19-5 600 0 0,15-52 30 0 0,-40 53-810 0 0,1 1 1 0 0,-1-1-1 0 0,-1 0 1 0 0,1 0-1 0 0,-1 0 1 0 0,-1 0-1 0 0,0-1 1 0 0,0 1-1 0 0,0-1 1 0 0,-1 1-1 0 0,0-1 1 0 0,-1 0-1 0 0,0-5-14 0 0,3-27 104 0 0,14-196 394 0 0,8 91 214 0 0,-19 85-502 0 0,-4 47-230 0 0,0 1 1 0 0,0-1-1 0 0,-2 0 0 0 0,1 1 1 0 0,-2-1-1 0 0,0 1 0 0 0,-1-1 0 0 0,0-3 20 0 0,-5-33-876 0 0,6 49 619 0 0,1 1-207 0 0,0 0-89 0 0,0 0-21 0 0,0 15-1506 0 0,8 29-1247 0 0,-1-21 1631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0-30T09:07:10.843"/>
    </inkml:context>
    <inkml:brush xml:id="br0">
      <inkml:brushProperty name="width" value="0.05" units="cm"/>
      <inkml:brushProperty name="height" value="0.05" units="cm"/>
      <inkml:brushProperty name="color" value="#232323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711 99 1376 0 0,'13'7'291'0'0,"-10"-6"683"0"0,-3-1 304 0 0,0 0 59 0 0,0 0-11 0 0,0 0-72 0 0,0 0-36 0 0,0 0-8 0 0,0 0-41 0 0,0 0-162 0 0,0 0-71 0 0,0 0-10 0 0,0 0-14 0 0,0 0-38 0 0,0 0-12 0 0,0 0-5 0 0,0 0-31 0 0,0 0-130 0 0,-32 28 1901 0 0,-246 113-132 0 0,47-24-2401 0 0,198-99-64 0 0,1 1 0 0 0,0 1 0 0 0,2 1 0 0 0,-13 13 0 0 0,30-12 0 0 0,10-14 0 0 0,3 1 0 0 0,1-4 0 0 0,19 24 0 0 0,24 3 0 0 0,105 61 0 0 0,49 32-64 0 0,8-16 64 0 0,-48-23 160 0 0,-126-71-48 0 0,-13 2-254 0 0,-17-11 22 0 0,-2-4-3763 0 0,0-2 2036 0 0</inkml:trace>
  <inkml:trace contextRef="#ctx0" brushRef="#br1" timeOffset="2520.063">1270 75 1376 0 0,'2'0'347'0'0,"-1"0"-1999"0"0,2 0 1641 0 0,-1-1 14312 0 0,-6-1-12378 0 0,3 2-1386 0 0,1 0-23 0 0,-1 2-27 0 0,-6 47 381 0 0,2 0 0 0 0,2 0 0 0 0,2 39-868 0 0,1-83 20 0 0,1 97 276 0 0,-8 22-103 0 0,6-100-187 0 0,2-1-1 0 0,1 1 1 0 0,1-1-1 0 0,1 1 1 0 0,3 8-6 0 0,1 10-372 0 0,-1-22 14 0 0,0-15-4145 0 0,-6-4 2509 0 0</inkml:trace>
  <inkml:trace contextRef="#ctx0" brushRef="#br1" timeOffset="3753.576">1155 19 3224 0 0,'0'0'143'0'0,"-7"-5"26"0"0,4-2-169 0 0,-3 2 349 0 0,3 4 8709 0 0,3 1-4624 0 0,23 9-3997 0 0,99 5 684 0 0,-29-1-514 0 0,130 29 226 0 0,-83-12-529 0 0,23 1-146 0 0,58 22 300 0 0,-149-37 118 0 0,-11-2 439 0 0,-29-28-558 0 0,-31 13-381 0 0,4-2 11 0 0,2-3-32 0 0,5 19 15 0 0,-5 1-23 0 0,0-1 0 0 0,-1 1 0 0 0,0 1 0 0 0,-1-1 0 0 0,-1 1 0 0 0,0 0 0 0 0,-1 0 0 0 0,0 3-47 0 0,39 241-392 0 0,-7-53 392 0 0,25 55-132 0 0,-40-186 120 0 0,-15-44 23 0 0,-6-29 44 0 0,-3 3 17 0 0,-3-4-7 0 0,-82-43 159 0 0,85 39-229 0 0,1 0-1 0 0,-1 1 1 0 0,0 0 0 0 0,0 0-1 0 0,0 0 1 0 0,-1 0 0 0 0,1 1-1 0 0,0 0 1 0 0,0-1 0 0 0,-1 2-1 0 0,1-1 1 0 0,-1 0 0 0 0,1 1-1 0 0,-2 0 6 0 0,-92 11-64 0 0,61-3 79 0 0,0-1 0 0 0,-1-2-1 0 0,1-1 1 0 0,-1-3 0 0 0,0-1-1 0 0,-25-3-14 0 0,18-2-20 0 0,1-2-1 0 0,0-3 1 0 0,0-1-1 0 0,1-2 1 0 0,-11-6 20 0 0,-93-35 222 0 0,26 15-222 0 0,33 17-72 0 0,59 21-72 0 0,29 1 131 0 0,0 0 1 0 0,-1 0-1 0 0,1 0 0 0 0,0-1 0 0 0,-1 1 0 0 0,1 0 0 0 0,0 0 1 0 0,-1 0-1 0 0,1 0 0 0 0,0 0 0 0 0,-1-1 0 0 0,1 1 0 0 0,-1 0 0 0 0,1 0 1 0 0,0 0-1 0 0,-1 0 0 0 0,1 0 0 0 0,0 0 0 0 0,-1 0 0 0 0,1 0 1 0 0,-1 1-1 0 0,1-1 0 0 0,0 0 0 0 0,-1 0 0 0 0,1 0 0 0 0,0 0 1 0 0,-1 0-1 0 0,1 1 0 0 0,0-1 0 0 0,-1 0 0 0 0,1 0 0 0 0,0 0 0 0 0,0 1 1 0 0,-1-1-1 0 0,1 0 0 0 0,0 1 0 0 0,0-1 0 0 0,-1 0 0 0 0,1 1 1 0 0,0-1-1 0 0,0 0 0 0 0,0 1 0 0 0,-1-1 0 0 0,1 0 0 0 0,0 1 0 0 0,0-1 1 0 0,0 0-1 0 0,0 1 0 0 0,0-1 0 0 0,0 0 0 0 0,0 1 0 0 0,0-1 1 0 0,0 1-1 0 0,0-1 0 0 0,0 0 0 0 0,0 1 0 0 0,0-1 0 0 0,0 0 1 0 0,0 1-1 0 0,1-1 13 0 0,0 2-59 0 0,0 3-1364 0 0,1-10 1423 0 0,0 0-1 0 0,0 0 0 0 0,0-1 0 0 0,-1 1 0 0 0,0-1 0 0 0,0 0 0 0 0,0 1 1 0 0,0-1-1 0 0,-1 0 0 0 0,0 1 0 0 0,0-1 0 0 0,-1 0 0 0 0,0 0 1 0 0,0 1-1 0 0,0-1 0 0 0,0 1 0 0 0,-3-6 1 0 0,-4-44 2 0 0,3-92 278 0 0,1-47-208 0 0,-8-18-360 0 0,4 147-800 0 0,5 48-1269 0 0,2 15 139 0 0</inkml:trace>
  <inkml:trace contextRef="#ctx0" brushRef="#br1" timeOffset="4906.492">1597 366 4544 0 0,'0'0'208'0'0,"-2"0"-9"0"0,-3 0-7 0 0,4 0 583 0 0,1 0 247 0 0,0 0 39 0 0,0 0-86 0 0,0 0-402 0 0,0-9 1398 0 0,1 7-1872 0 0,-1 0 1 0 0,0 0-1 0 0,1 0 1 0 0,0 1 0 0 0,0-1-1 0 0,-1 0 1 0 0,1 0-1 0 0,0 1 1 0 0,0-1-1 0 0,0 0 1 0 0,1 1 0 0 0,-1-1-1 0 0,0 1 1 0 0,1-1-1 0 0,-1 1 1 0 0,1 0-1 0 0,-1-1 1 0 0,1 1 0 0 0,-1 0-1 0 0,1 0 1 0 0,0 0-1 0 0,0 1 1 0 0,0-1 0 0 0,-1 0-1 0 0,1 1 1 0 0,0-1-1 0 0,0 1 1 0 0,0-1-1 0 0,0 1 1 0 0,0 0-100 0 0,65-7 962 0 0,42 20 775 0 0,-106-12-1689 0 0,0 0-1 0 0,0 1 1 0 0,0-1-1 0 0,0 1 1 0 0,0 0-1 0 0,0 0 1 0 0,0 0-1 0 0,0 0 1 0 0,-1 0 0 0 0,1 0-1 0 0,-1 1 1 0 0,0-1-1 0 0,1 1 1 0 0,-1 0-1 0 0,0 0 1 0 0,-1 0-1 0 0,1 0 1 0 0,0 0-1 0 0,-1 0 1 0 0,0 0-1 0 0,0 0 1 0 0,0 1 0 0 0,0-1-1 0 0,0 0 1 0 0,-1 1-1 0 0,1-1 1 0 0,-1 1-1 0 0,0-1 1 0 0,0 0-1 0 0,0 1 1 0 0,-1-1-1 0 0,0 3-47 0 0,-16 59 283 0 0,0-20-147 0 0,-46 28 75 0 0,-32-3 330 0 0,121-60-600 0 0,42-7 59 0 0,8-10-262 0 0,-51 8-552 0 0,0 2-3767 0 0,-13 1-801 0 0</inkml:trace>
  <inkml:trace contextRef="#ctx0" brushRef="#br1" timeOffset="5105.959">1809 930 2760 0 0,'0'0'125'0'0,"-16"-3"22"0"0,12 1 312 0 0,3 1 1922 0 0,1 1 828 0 0,0 0 160 0 0,3-9 955 0 0,0 0-3769 0 0,19-2-5291 0 0,-12 10-665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0-30T09:07:04.100"/>
    </inkml:context>
    <inkml:brush xml:id="br0">
      <inkml:brushProperty name="width" value="0.05" units="cm"/>
      <inkml:brushProperty name="height" value="0.05" units="cm"/>
      <inkml:brushProperty name="color" value="#232323"/>
    </inkml:brush>
  </inkml:definitions>
  <inkml:trace contextRef="#ctx0" brushRef="#br0">0 1 7168 0 0,'17'0'0'0'0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0-30T12:36:23.557"/>
    </inkml:context>
    <inkml:brush xml:id="br0">
      <inkml:brushProperty name="width" value="0.05" units="cm"/>
      <inkml:brushProperty name="height" value="0.05" units="cm"/>
      <inkml:brushProperty name="color" value="#E71225"/>
    </inkml:brush>
    <inkml:brush xml:id="br1">
      <inkml:brushProperty name="width" value="0.05" units="cm"/>
      <inkml:brushProperty name="height" value="0.05" units="cm"/>
      <inkml:brushProperty name="color" value="#232323"/>
    </inkml:brush>
    <inkml:brush xml:id="br2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2609 173 3224 0 0,'0'0'523'0'0,"0"0"985"0"0,-3-4 2425 0 0,2 3-744 0 0,1-1-3057 0 0,-12-7 8214 0 0,4 18-8707 0 0,-3 28 960 0 0,6 51-199 0 0,4 217-184 0 0,6-49-206 0 0,0-162-139 0 0,6-47-1059 0 0,-10-45 615 0 0,-1-2-99 0 0,0 0-22 0 0,0 0-216 0 0,0 0-903 0 0,0 0-391 0 0</inkml:trace>
  <inkml:trace contextRef="#ctx0" brushRef="#br0" timeOffset="1280.569">2615 171 3680 0 0,'0'0'167'0'0,"0"-1"-7"0"0,3-12 1891 0 0,-3 12 215 0 0,6-7 4922 0 0,86 2-3679 0 0,-8 7-2780 0 0,1 3 0 0 0,42 9-729 0 0,-22-2 272 0 0,64 9-112 0 0,54-4-73 0 0,-70-9-38 0 0,124 14 15 0 0,-169-13-32 0 0,-1-4 0 0 0,16-6-32 0 0,67-8 0 0 0,71-5 64 0 0,-158 5 0 0 0,-75 13-10 0 0,-8-6-32 0 0,-5 3 50 0 0,-12 0-24 0 0,2 3-24 0 0,-4-2 36 0 0,-1-1 16 0 0,0 0 16 0 0,0 0 6 0 0,0 0-1 0 0,0 0-21 0 0,0 0-11 0 0,0 0 1 0 0,0 0 6 0 0,1 1 4 0 0,2 2-71 0 0,1 0 1 0 0,-1 0-1 0 0,0 0 1 0 0,0 1-1 0 0,0 0 1 0 0,-1-1-1 0 0,1 1 1 0 0,-1 0-1 0 0,0 0 1 0 0,0 0 0 0 0,0 1-1 0 0,-1-1 1 0 0,1 0-1 0 0,-1 1 1 0 0,0-1-1 0 0,0 1 1 0 0,-1 0-1 0 0,1-1 1 0 0,-1 1-1 0 0,0-1 1 0 0,0 1-1 0 0,-1-1 1 0 0,1 1-6 0 0,1 25 11 0 0,-4 91-11 0 0,-8 42-656 0 0,4-87 427 0 0,-3 0 1 0 0,-4 0-1 0 0,-5 9 229 0 0,17-78 5 0 0,1 0 1 0 0,-2 0 0 0 0,1-1-1 0 0,-1 1 1 0 0,0-1 0 0 0,0 1 0 0 0,-1-1-1 0 0,0 0 1 0 0,0 0 0 0 0,0-1-1 0 0,-3 4-5 0 0,-6 2 315 0 0,9-10-263 0 0,0-1 1 0 0,1 0-1 0 0,-1-1 0 0 0,0 1 1 0 0,0-1-1 0 0,1 1 0 0 0,-1-1 1 0 0,0 0-1 0 0,1-1 0 0 0,-1 1 1 0 0,1-1-1 0 0,-1 1 0 0 0,1-1 1 0 0,0 0-1 0 0,0 0 0 0 0,-1-1-52 0 0,-15-5 0 0 0,-43-9 64 0 0,-131-1 160 0 0,-134 20-296 0 0,-139-33-82 0 0,176 19-348 0 0,10 16-170 0 0,171-10 515 0 0,-183-38 234 0 0,246 37-120 0 0,-1 1 0 0 0,0 3-1 0 0,-1 1 1 0 0,-30 5 43 0 0,-12 1-131 0 0,-6-11-274 0 0,44-14-1983 0 0,44 2-1732 0 0,8 8 2618 0 0</inkml:trace>
  <inkml:trace contextRef="#ctx0" brushRef="#br1" timeOffset="4350.872">5542 285 1376 0 0,'-2'1'107'0'0,"-9"5"1634"0"0,8-6 3613 0 0,-1 0 4731 0 0,3 0-9942 0 0,1 0-6 0 0,-11 8 249 0 0,-6 21-1688 0 0,17-24 2 0 0</inkml:trace>
  <inkml:trace contextRef="#ctx0" brushRef="#br1" timeOffset="4546.348">5629 1115 16040 0 0,'0'0'703'0'0,"0"0"161"0"0,0 0-696 0 0,0-8-168 0 0,-4 2 0 0 0,4-6 0 0 0,0 6 152 0 0,0 6-8 0 0,-3-7 0 0 0,3-1 0 0 0,0 5-472 0 0,0 3-96 0 0,-5-12-24 0 0,5 12 0 0 0,0 0-607 0 0,-4 0-121 0 0,-4-3-24 0 0</inkml:trace>
  <inkml:trace contextRef="#ctx0" brushRef="#br2" timeOffset="11109.024">6270 326 2760 0 0,'0'0'443'0'0,"0"0"818"0"0,0 0 361 0 0,0 0 70 0 0,0 0-149 0 0,0 0-698 0 0,-10 0 178 0 0,1 0-591 0 0,7 0-149 0 0,2 0-69 0 0,0 0-12 0 0,-5-7 326 0 0,6 4-440 0 0,0 1 0 0 0,1 0 1 0 0,-1-1-1 0 0,0 1 1 0 0,1 0-1 0 0,-1 0 1 0 0,1 0-1 0 0,0 0 0 0 0,-1 0 1 0 0,1 0-1 0 0,0 0 1 0 0,0 1-1 0 0,1-1 1 0 0,-1 1-1 0 0,0-1 0 0 0,0 1 1 0 0,1 0-1 0 0,-1 0 1 0 0,1 0-1 0 0,-1 0 1 0 0,1 0-1 0 0,2 0-88 0 0,10-6 351 0 0,29-7 289 0 0,-25 6-398 0 0,-1 1 0 0 0,1 1 0 0 0,1 0 1 0 0,-1 1-1 0 0,1 2 0 0 0,0 0 0 0 0,8 0-242 0 0,60-5 594 0 0,46-1-196 0 0,164 2 258 0 0,-79 3-437 0 0,93 2-38 0 0,-123-3-117 0 0,104-9 155 0 0,-182 1-32 0 0,113-22-17 0 0,-15 4-90 0 0,45-5-80 0 0,-157 19 0 0 0,74-6 0 0 0,-137 18 0 0 0,1 0 0 0 0,-1 3 0 0 0,1 1 0 0 0,29 3 0 0 0,53 9 0 0 0,-75-6 0 0 0,-35-3 0 0 0,1 2 0 0 0,-1 0 11 0 0,6 20 106 0 0,-9 2-53 0 0,4 68-64 0 0,17 16 0 0 0,6 85-1150 0 0,43 193 948 0 0,-47-248 202 0 0,-2 8 0 0 0,-3 26 0 0 0,-32-83 118 0 0,-6 0 23 0 0,1-39 74 0 0,-1-8 185 0 0,16-44-374 0 0,0 1 0 0 0,-1 0 0 0 0,1 0 1 0 0,0 0-1 0 0,0 0 0 0 0,-1 0 0 0 0,1 0 0 0 0,0 0 1 0 0,-1 0-1 0 0,1 0 0 0 0,-1-1 0 0 0,1 1 0 0 0,-1 0 1 0 0,0 0-1 0 0,1-1 0 0 0,-1 1 0 0 0,0 0 0 0 0,1-1 0 0 0,-1 1 1 0 0,0 0-1 0 0,0-1 0 0 0,0 1 0 0 0,0-1 0 0 0,1 0 1 0 0,-1 1-1 0 0,0-1 0 0 0,0 0 0 0 0,0 1 0 0 0,0-1 1 0 0,0 0-1 0 0,0 0 0 0 0,0 0 0 0 0,0 0 0 0 0,0 0 1 0 0,0 0-1 0 0,0 0 0 0 0,0 0 0 0 0,0 0 0 0 0,0 0 1 0 0,0-1-27 0 0,-40 0 470 0 0,-100-32-278 0 0,10 6-74 0 0,20 11-54 0 0,-234-27-52 0 0,3 26-302 0 0,192 18 268 0 0,1 7 0 0 0,0 6 0 0 0,-79 20 22 0 0,57-12 10 0 0,-30 18-10 0 0,-70 9-164 0 0,101-30 40 0 0,56-5 124 0 0,-11-14 0 0 0,77-11 0 0 0,11-68 208 0 0,1 8-154 0 0,4 13-20 0 0,23 8 334 0 0,6 42-363 0 0,-37-107 418 0 0,6-2-1 0 0,5-1 0 0 0,-2-39-422 0 0,14-55 0 0 0,10-45-13 0 0,3 181-783 0 0,0 58 265 0 0,3 17 334 0 0,1 1-10 0 0,0 0-1 0 0,0 0-52 0 0,0 0-218 0 0,0 0-98 0 0,0 0-22 0 0,0 0-35 0 0,0 0-142 0 0,0 0-66 0 0,0 0-609 0 0,0 0-2506 0 0,0 0-1076 0 0</inkml:trace>
  <inkml:trace contextRef="#ctx0" brushRef="#br1" timeOffset="13225.364">10164 238 10136 0 0,'0'0'464'0'0,"-1"0"-10"0"0,-5-1-294 0 0,-3-7 1329 0 0,8 5 5106 0 0,1 0-3539 0 0,0-3-2968 0 0,0 5 192 0 0,1-6-96 0 0,7-12-1227 0 0,-3 13-2146 0 0,-5 6 1626 0 0</inkml:trace>
  <inkml:trace contextRef="#ctx0" brushRef="#br1" timeOffset="13788.856">10387 1533 3224 0 0,'0'0'721'0'0,"-1"0"2833"0"0,-3 7-1220 0 0,-2 6 4754 0 0,-2 1-4830 0 0,-7 16-1548 0 0,-15 28 228 0 0,-34 64-585 0 0,21-50-666 0 0,18-25-706 0 0,7-17-4185 0 0,6-11-1096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0-30T12:36:52.989"/>
    </inkml:context>
    <inkml:brush xml:id="br0">
      <inkml:brushProperty name="width" value="0.05" units="cm"/>
      <inkml:brushProperty name="height" value="0.05" units="cm"/>
      <inkml:brushProperty name="color" value="#232323"/>
    </inkml:brush>
    <inkml:brush xml:id="br1">
      <inkml:brushProperty name="width" value="0.05" units="cm"/>
      <inkml:brushProperty name="height" value="0.05" units="cm"/>
      <inkml:brushProperty name="color" value="#E71225"/>
    </inkml:brush>
    <inkml:brush xml:id="br2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1568 180 3680 0 0,'0'0'167'0'0,"0"0"238"0"0,0 0 897 0 0,2-1 393 0 0,4-4 81 0 0,-5 4-157 0 0,-1 1-722 0 0,11-28 2266 0 0,-10 27-2645 0 0,-1 1-4 0 0,0-2-2 0 0,4-21 598 0 0,-1 17-1014 0 0,-2 5 309 0 0,-6-22 1837 0 0,3 20-2118 0 0,0 0 1 0 0,0 0-1 0 0,0 0 1 0 0,-1 0-1 0 0,1 1 1 0 0,-1-1-1 0 0,0 1 1 0 0,0-1-1 0 0,0 1 1 0 0,0 0 0 0 0,0 0-1 0 0,0 0 1 0 0,-1 1-1 0 0,1-1 1 0 0,-1 1-1 0 0,1 0 1 0 0,-1 0-1 0 0,0 0 1 0 0,1 0-1 0 0,-1 1 1 0 0,0-1-1 0 0,1 1 1 0 0,-1 0-1 0 0,0 0 1 0 0,0 0-125 0 0,-87-25 305 0 0,80 21-305 0 0,0 0 0 0 0,-1 1 0 0 0,1 0 0 0 0,-1 1 0 0 0,1 0 0 0 0,-1 1 0 0 0,0 1 0 0 0,0 0 0 0 0,0 0 0 0 0,-44-3 0 0 0,27 7 106 0 0,0 1 1 0 0,0 2-1 0 0,1 0 0 0 0,0 2 0 0 0,-9 5-106 0 0,-74 37-443 0 0,87-37 485 0 0,0 2 1 0 0,1 1-1 0 0,1 1 0 0 0,1 1 0 0 0,-14 16-42 0 0,-28 44 199 0 0,43-22-425 0 0,15-10 508 0 0,5 36-300 0 0,24-15 18 0 0,17 15 0 0 0,-35-76 6 0 0,0 1-1 0 0,1-1 1 0 0,0 0-1 0 0,0-1 1 0 0,0 0-1 0 0,0 0 1 0 0,1 0-1 0 0,0-1 1 0 0,1-1-1 0 0,-1 1 1 0 0,1-1-1 0 0,0 0 1 0 0,0-1-1 0 0,0 0 1 0 0,0-1-1 0 0,3 1-5 0 0,258 22 122 0 0,-201-17-410 0 0,29 2 1222 0 0,-42 8-1182 0 0,-12 0 248 0 0,21 22 80 0 0,36 42-80 0 0,-65-7 96 0 0,-35-72-88 0 0,-1 0 0 0 0,1 0 0 0 0,-1 0 0 0 0,0 0 0 0 0,0-1 0 0 0,-1 1 0 0 0,1 0 0 0 0,-1 0 0 0 0,1 0 0 0 0,-1 0 0 0 0,0 0 0 0 0,0 0 0 0 0,0-1 0 0 0,0 1 0 0 0,0 0 0 0 0,-1-1 0 0 0,1 1 0 0 0,-1-1 0 0 0,0 0 0 0 0,0 1 0 0 0,0-1 0 0 0,0 0 0 0 0,0 0 0 0 0,0 0 0 0 0,-1 0 0 0 0,1-1 0 0 0,-2 2-8 0 0,-15 16 32 0 0,11-9-12 0 0,-1-1-1 0 0,0 0 0 0 0,0-1 1 0 0,-1 0-1 0 0,0-1 0 0 0,0 0 0 0 0,-1 0 1 0 0,-7 2-20 0 0,-38 27 61 0 0,-52 22 309 0 0,9-27-260 0 0,31-18-238 0 0,-57 18 256 0 0,44-6-256 0 0,-5-13 128 0 0,6 6-72 0 0,-34-1 72 0 0,22-1-117 0 0,-41 12-30 0 0,85-14 147 0 0,-70 29-76 0 0,49-17-48 0 0,32-8-8 0 0,-7 0-34 0 0,12 0-32 0 0,3-6 81 0 0,13 0 106 0 0,-3-4 11 0 0,-5 2 0 0 0,19-8 0 0 0,-11 7-53 0 0,11-5 42 0 0,2 2 11 0 0,-3 3-17 0 0,5-3-188 0 0,7-2 235 0 0,11 6 24 0 0,120-2-236 0 0,146 13 254 0 0,-25-27 188 0 0,-236 4-204 0 0,0 0-1 0 0,0 1 0 0 0,0 1 1 0 0,0 1-1 0 0,0 1 0 0 0,9 3-55 0 0,37 2 60 0 0,18 19 32 0 0,-34-2-92 0 0,4-5 76 0 0,-37-8-52 0 0,-2 1-1 0 0,1 0 1 0 0,-2 2-1 0 0,1 0 1 0 0,-2 1-1 0 0,0 0 1 0 0,-1 1-1 0 0,2 4-23 0 0,-9-10 14 0 0,-1 1 0 0 0,0 1 0 0 0,0-1 0 0 0,-1 1 0 0 0,-1 0 0 0 0,0 0-1 0 0,0 0 1 0 0,1 11-14 0 0,8 23 25 0 0,-11-33-20 0 0,-1-1 0 0 0,1 0-1 0 0,-2 1 1 0 0,0-1 0 0 0,0 1-1 0 0,-1-1 1 0 0,-1 1 0 0 0,0-1-1 0 0,-1 0 1 0 0,0 0 0 0 0,-1 0-1 0 0,-3 8-4 0 0,-25 50 64 0 0,-5 1 0 0 0,-92 73 64 0 0,64-93-128 0 0,-128 118 0 0 0,104-68 0 0 0,82-91-9 0 0,0 0 0 0 0,1 1 0 0 0,0 0 0 0 0,0 0 0 0 0,2 0 0 0 0,-1 1 0 0 0,1-1 0 0 0,0 5 9 0 0,-4 28-64 0 0,8-23 59 0 0,-1-8-9 0 0,1 1 0 0 0,0-1 0 0 0,1 0 0 0 0,1 0 0 0 0,0 0 0 0 0,0 0 0 0 0,1-1 0 0 0,4 10 14 0 0,50 57-85 0 0,-13-47 31 0 0,-26-20 54 0 0,1 0 0 0 0,0-1 0 0 0,1-1 0 0 0,0-1 0 0 0,1-1 0 0 0,0 0 0 0 0,0-2 0 0 0,16 3 0 0 0,3 3 0 0 0,177 31-26 0 0,53-10 36 0 0,-102-23-23 0 0,-27-9-3231 0 0,-113-4-872 0 0,-16-2-2574 0 0</inkml:trace>
  <inkml:trace contextRef="#ctx0" brushRef="#br1" timeOffset="1">2609 173 3224 0 0,'0'0'523'0'0,"0"0"985"0"0,-3-4 2425 0 0,2 3-744 0 0,1-1-3057 0 0,-12-7 8214 0 0,4 18-8707 0 0,-3 28 960 0 0,6 51-199 0 0,4 217-184 0 0,6-49-206 0 0,0-162-139 0 0,6-47-1059 0 0,-10-45 615 0 0,-1-2-99 0 0,0 0-22 0 0,0 0-216 0 0,0 0-903 0 0,0 0-391 0 0</inkml:trace>
  <inkml:trace contextRef="#ctx0" brushRef="#br1" timeOffset="2">2615 171 3680 0 0,'0'0'167'0'0,"0"-1"-7"0"0,3-12 1891 0 0,-3 12 215 0 0,6-7 4922 0 0,86 2-3679 0 0,-8 7-2780 0 0,1 3 0 0 0,42 9-729 0 0,-22-2 272 0 0,64 9-112 0 0,54-4-73 0 0,-70-9-38 0 0,124 14 15 0 0,-169-13-32 0 0,-1-4 0 0 0,16-6-32 0 0,67-8 0 0 0,71-5 64 0 0,-158 5 0 0 0,-75 13-10 0 0,-8-6-32 0 0,-5 3 50 0 0,-12 0-24 0 0,2 3-24 0 0,-4-2 36 0 0,-1-1 16 0 0,0 0 16 0 0,0 0 6 0 0,0 0-1 0 0,0 0-21 0 0,0 0-11 0 0,0 0 1 0 0,0 0 6 0 0,1 1 4 0 0,2 2-71 0 0,1 0 1 0 0,-1 0-1 0 0,0 0 1 0 0,0 1-1 0 0,0 0 1 0 0,-1-1-1 0 0,1 1 1 0 0,-1 0-1 0 0,0 0 1 0 0,0 0 0 0 0,0 1-1 0 0,-1-1 1 0 0,1 0-1 0 0,-1 1 1 0 0,0-1-1 0 0,0 1 1 0 0,-1 0-1 0 0,1-1 1 0 0,-1 1-1 0 0,0-1 1 0 0,0 1-1 0 0,-1-1 1 0 0,1 1-6 0 0,1 25 11 0 0,-4 91-11 0 0,-8 42-656 0 0,4-87 427 0 0,-3 0 1 0 0,-4 0-1 0 0,-5 9 229 0 0,17-78 5 0 0,1 0 1 0 0,-2 0 0 0 0,1-1-1 0 0,-1 1 1 0 0,0-1 0 0 0,0 1 0 0 0,-1-1-1 0 0,0 0 1 0 0,0 0 0 0 0,0-1-1 0 0,-3 4-5 0 0,-6 2 315 0 0,9-10-263 0 0,0-1 1 0 0,1 0-1 0 0,-1-1 0 0 0,0 1 1 0 0,0-1-1 0 0,1 1 0 0 0,-1-1 1 0 0,0 0-1 0 0,1-1 0 0 0,-1 1 1 0 0,1-1-1 0 0,-1 1 0 0 0,1-1 1 0 0,0 0-1 0 0,0 0 0 0 0,-1-1-52 0 0,-15-5 0 0 0,-43-9 64 0 0,-131-1 160 0 0,-134 20-296 0 0,-139-33-82 0 0,176 19-348 0 0,10 16-170 0 0,171-10 515 0 0,-183-38 234 0 0,246 37-120 0 0,-1 1 0 0 0,0 3-1 0 0,-1 1 1 0 0,-30 5 43 0 0,-12 1-131 0 0,-6-11-274 0 0,44-14-1983 0 0,44 2-1732 0 0,8 8 2618 0 0</inkml:trace>
  <inkml:trace contextRef="#ctx0" brushRef="#br0" timeOffset="3">5542 285 1376 0 0,'-2'1'107'0'0,"-9"5"1634"0"0,8-6 3613 0 0,-1 0 4731 0 0,3 0-9942 0 0,1 0-6 0 0,-11 8 249 0 0,-6 21-1688 0 0,17-24 2 0 0</inkml:trace>
  <inkml:trace contextRef="#ctx0" brushRef="#br0" timeOffset="4">5629 1115 16040 0 0,'0'0'703'0'0,"0"0"161"0"0,0 0-696 0 0,0-8-168 0 0,-4 2 0 0 0,4-6 0 0 0,0 6 152 0 0,0 6-8 0 0,-3-7 0 0 0,3-1 0 0 0,0 5-472 0 0,0 3-96 0 0,-5-12-24 0 0,5 12 0 0 0,0 0-607 0 0,-4 0-121 0 0,-4-3-24 0 0</inkml:trace>
  <inkml:trace contextRef="#ctx0" brushRef="#br2" timeOffset="5">6270 326 2760 0 0,'0'0'443'0'0,"0"0"818"0"0,0 0 361 0 0,0 0 70 0 0,0 0-149 0 0,0 0-698 0 0,-10 0 178 0 0,1 0-591 0 0,7 0-149 0 0,2 0-69 0 0,0 0-12 0 0,-5-7 326 0 0,6 4-440 0 0,0 1 0 0 0,1 0 1 0 0,-1-1-1 0 0,0 1 1 0 0,1 0-1 0 0,-1 0 1 0 0,1 0-1 0 0,0 0 0 0 0,-1 0 1 0 0,1 0-1 0 0,0 0 1 0 0,0 1-1 0 0,1-1 1 0 0,-1 1-1 0 0,0-1 0 0 0,0 1 1 0 0,1 0-1 0 0,-1 0 1 0 0,1 0-1 0 0,-1 0 1 0 0,1 0-1 0 0,2 0-88 0 0,10-6 351 0 0,29-7 289 0 0,-25 6-398 0 0,-1 1 0 0 0,1 1 0 0 0,1 0 1 0 0,-1 1-1 0 0,1 2 0 0 0,0 0 0 0 0,8 0-242 0 0,60-5 594 0 0,46-1-196 0 0,164 2 258 0 0,-79 3-437 0 0,93 2-38 0 0,-123-3-117 0 0,104-9 155 0 0,-182 1-32 0 0,113-22-17 0 0,-15 4-90 0 0,45-5-80 0 0,-157 19 0 0 0,74-6 0 0 0,-137 18 0 0 0,1 0 0 0 0,-1 3 0 0 0,1 1 0 0 0,29 3 0 0 0,53 9 0 0 0,-75-6 0 0 0,-35-3 0 0 0,1 2 0 0 0,-1 0 11 0 0,6 20 106 0 0,-9 2-53 0 0,4 68-64 0 0,17 16 0 0 0,6 85-1150 0 0,43 193 948 0 0,-47-248 202 0 0,-2 8 0 0 0,-3 26 0 0 0,-32-83 118 0 0,-6 0 23 0 0,1-39 74 0 0,-1-8 185 0 0,16-44-374 0 0,0 1 0 0 0,-1 0 0 0 0,1 0 1 0 0,0 0-1 0 0,0 0 0 0 0,-1 0 0 0 0,1 0 0 0 0,0 0 1 0 0,-1 0-1 0 0,1 0 0 0 0,-1-1 0 0 0,1 1 0 0 0,-1 0 1 0 0,0 0-1 0 0,1-1 0 0 0,-1 1 0 0 0,0 0 0 0 0,1-1 0 0 0,-1 1 1 0 0,0 0-1 0 0,0-1 0 0 0,0 1 0 0 0,0-1 0 0 0,1 0 1 0 0,-1 1-1 0 0,0-1 0 0 0,0 0 0 0 0,0 1 0 0 0,0-1 1 0 0,0 0-1 0 0,0 0 0 0 0,0 0 0 0 0,0 0 0 0 0,0 0 1 0 0,0 0-1 0 0,0 0 0 0 0,0 0 0 0 0,0 0 0 0 0,0 0 1 0 0,0-1-27 0 0,-40 0 470 0 0,-100-32-278 0 0,10 6-74 0 0,20 11-54 0 0,-234-27-52 0 0,3 26-302 0 0,192 18 268 0 0,1 7 0 0 0,0 6 0 0 0,-79 20 22 0 0,57-12 10 0 0,-30 18-10 0 0,-70 9-164 0 0,101-30 40 0 0,56-5 124 0 0,-11-14 0 0 0,77-11 0 0 0,11-68 208 0 0,1 8-154 0 0,4 13-20 0 0,23 8 334 0 0,6 42-363 0 0,-37-107 418 0 0,6-2-1 0 0,5-1 0 0 0,-2-39-422 0 0,14-55 0 0 0,10-45-13 0 0,3 181-783 0 0,0 58 265 0 0,3 17 334 0 0,1 1-10 0 0,0 0-1 0 0,0 0-52 0 0,0 0-218 0 0,0 0-98 0 0,0 0-22 0 0,0 0-35 0 0,0 0-142 0 0,0 0-66 0 0,0 0-609 0 0,0 0-2506 0 0,0 0-1076 0 0</inkml:trace>
  <inkml:trace contextRef="#ctx0" brushRef="#br0" timeOffset="6">10164 238 10136 0 0,'0'0'464'0'0,"-1"0"-10"0"0,-5-1-294 0 0,-3-7 1329 0 0,8 5 5106 0 0,1 0-3539 0 0,0-3-2968 0 0,0 5 192 0 0,1-6-96 0 0,7-12-1227 0 0,-3 13-2146 0 0,-5 6 1626 0 0</inkml:trace>
  <inkml:trace contextRef="#ctx0" brushRef="#br0" timeOffset="7">10387 1533 3224 0 0,'0'0'721'0'0,"-1"0"2833"0"0,-3 7-1220 0 0,-2 6 4754 0 0,-2 1-4830 0 0,-7 16-1548 0 0,-15 28 228 0 0,-34 64-585 0 0,21-50-666 0 0,18-25-706 0 0,7-17-4185 0 0,6-11-1096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0-30T12:36:07.732"/>
    </inkml:context>
    <inkml:brush xml:id="br0">
      <inkml:brushProperty name="width" value="0.05" units="cm"/>
      <inkml:brushProperty name="height" value="0.05" units="cm"/>
      <inkml:brushProperty name="color" value="#232323"/>
    </inkml:brush>
  </inkml:definitions>
  <inkml:trace contextRef="#ctx0" brushRef="#br0">94 146 2304 0 0,'10'13'101'0'0,"3"-28"2083"0"0,4-4 1744 0 0,-17 18-3149 0 0,2 0-34 0 0,25-8 1512 0 0,-27 9-2152 0 0,0 1 0 0 0,0-1-1 0 0,0 0 1 0 0,0 0 0 0 0,0 1-1 0 0,0-1 1 0 0,0 0 0 0 0,1 0 0 0 0,-1 0-1 0 0,0 1 1 0 0,0-1 0 0 0,0 0-1 0 0,0 0 1 0 0,1 0 0 0 0,-1 1-1 0 0,0-1 1 0 0,0 0 0 0 0,1 0 0 0 0,-1 0-1 0 0,0 0 1 0 0,0 0 0 0 0,1 0-1 0 0,-1 0 1 0 0,0 1 0 0 0,0-1-1 0 0,1 0 1 0 0,-1 0 0 0 0,0 0 0 0 0,0 0-1 0 0,1 0 1 0 0,-1 0 0 0 0,0 0-1 0 0,0 0 1 0 0,1 0 0 0 0,-1 0-1 0 0,0-1 1 0 0,0 1 0 0 0,1 0 0 0 0,-1 0-1 0 0,0 0 1 0 0,0 0 0 0 0,1 0-1 0 0,-1 0 1 0 0,0 0 0 0 0,0-1-105 0 0,-14 23 1197 0 0,-47 28 259 0 0,-7 7-496 0 0,43-16-896 0 0,22-31-64 0 0,6 5-66 0 0,-1-11 24 0 0,0-1 1 0 0,1 1 0 0 0,-1 0 0 0 0,1-1 0 0 0,0 0-1 0 0,0 1 1 0 0,1-1 0 0 0,-1 0 0 0 0,0-1 0 0 0,1 1-1 0 0,0-1 1 0 0,0 1 0 0 0,-1-1 0 0 0,1 0 0 0 0,1-1-1 0 0,-1 1 1 0 0,0-1 0 0 0,0 0 0 0 0,1 0-1 0 0,-1 0 1 0 0,1 0 41 0 0,36 14-236 0 0,54 17 236 0 0,18 11 0 0 0,-111-42 34 0 0,0 0 0 0 0,0 0 0 0 0,-1 0 0 0 0,1 0 0 0 0,0 0 0 0 0,-1 0-1 0 0,1 1 1 0 0,-1-1 0 0 0,1 1 0 0 0,-1-1 0 0 0,0 1 0 0 0,1-1 0 0 0,-1 1-1 0 0,0 0 1 0 0,0-1 0 0 0,0 1 0 0 0,0 0 0 0 0,-1 0 0 0 0,1 0 0 0 0,0 0-1 0 0,-1 0 1 0 0,0 0 0 0 0,1 0 0 0 0,-1 0 0 0 0,0 0 0 0 0,0 0 0 0 0,0 0-1 0 0,0 1-33 0 0,-20 35 972 0 0,15-34-972 0 0,-1 0 0 0 0,1 0 0 0 0,0-1 0 0 0,-1 0 0 0 0,0 0 0 0 0,0 0 0 0 0,0-1 0 0 0,0 0 0 0 0,0 0 0 0 0,0 0 0 0 0,-1-1 0 0 0,1 0 0 0 0,0 0 0 0 0,-4 0 0 0 0,6-1 0 0 0,-11 2-177 0 0,-1-2 0 0 0,1 0-1 0 0,0-1 1 0 0,-1 0 0 0 0,1-1-1 0 0,0-1 1 0 0,-13-4 177 0 0,5-10-4589 0 0,18 11 2668 0 0</inkml:trace>
  <inkml:trace contextRef="#ctx0" brushRef="#br0" timeOffset="392.936">376 376 5984 0 0,'2'1'464'0'0,"16"12"152"0"0,-3-4 3312 0 0,12 8-314 0 0,9-7-1461 0 0,28-28-331 0 0,0-13-1084 0 0,-62 30-630 0 0,8-18 928 0 0,-18 19-991 0 0,0-1 0 0 0,0 1 0 0 0,1 0 0 0 0,-1 1 0 0 0,0-1 0 0 0,0 2 1 0 0,0-1-1 0 0,1 1 0 0 0,-1 0 0 0 0,0 1 0 0 0,1 0 0 0 0,0 0 0 0 0,-2 1-45 0 0,-27 9 144 0 0,27-11-120 0 0,1 1 0 0 0,0 0 0 0 0,-1 1 0 0 0,2 0 0 0 0,-1 0 0 0 0,0 0 0 0 0,1 1 0 0 0,0 0 0 0 0,0 1 0 0 0,0-1 0 0 0,1 1 0 0 0,0 1 0 0 0,0-1 0 0 0,0 1 0 0 0,1 0 0 0 0,0 0 0 0 0,-4 8-24 0 0,12 21-82 0 0,21-14 5 0 0,-18-20 21 0 0,-1-1 0 0 0,1-1 0 0 0,0 1 1 0 0,0-1-1 0 0,0 0 0 0 0,0-1 0 0 0,-1 1 0 0 0,1-1 0 0 0,0 0 1 0 0,0-1-1 0 0,-1 1 0 0 0,1-1 0 0 0,-1 0 0 0 0,1 0 0 0 0,-1-1 0 0 0,0 0 1 0 0,0 0-1 0 0,3-2 56 0 0,65-58-3932 0 0,-52 45 2275 0 0</inkml:trace>
  <inkml:trace contextRef="#ctx0" brushRef="#br0" timeOffset="708.123">701 43 2760 0 0,'0'0'125'0'0,"0"2"333"0"0,-15 61 10112 0 0,1-6-7357 0 0,-6 62-654 0 0,-7 4-1381 0 0,26-34-892 0 0,17-25-1301 0 0,-15-62-288 0 0,1-2-3360 0 0,8 3-1441 0 0</inkml:trace>
  <inkml:trace contextRef="#ctx0" brushRef="#br0" timeOffset="1049.178">780 450 3680 0 0,'0'0'167'0'0,"0"0"249"0"0,0 0 942 0 0,2 0 413 0 0,37-1 3487 0 0,17-16-2644 0 0,-3-15-1327 0 0,-11 1-245 0 0,-41 30-796 0 0,7-11 1268 0 0,-39 19-1177 0 0,-26 33 150 0 0,9-8-66 0 0,40-24-392 0 0,1 1 0 0 0,1 0 0 0 0,-1 0 0 0 0,1 0 0 0 0,1 0 0 0 0,0 1 0 0 0,0 0 1 0 0,-2 9-30 0 0,6-17-4 0 0,0-1 2 0 0,1-1-1 0 0,0 1 1 0 0,-1 0-1 0 0,1-1 1 0 0,0 1-1 0 0,-1-1 0 0 0,1 1 1 0 0,0 0-1 0 0,0-1 1 0 0,0 1-1 0 0,0 0 1 0 0,-1-1-1 0 0,1 1 1 0 0,0 0-1 0 0,0 0 0 0 0,0-1 1 0 0,0 1-1 0 0,1 0 1 0 0,-1-1-1 0 0,0 1 1 0 0,0 0-1 0 0,0-1 0 0 0,0 1 1 0 0,1 0-1 0 0,-1-1 1 0 0,0 1-1 0 0,1-1 1 0 0,-1 1-1 0 0,0 0 1 0 0,1-1-1 0 0,-1 1 0 0 0,1-1 1 0 0,-1 1-1 0 0,1-1 1 0 0,-1 1-1 0 0,1-1 1 0 0,-1 0-1 0 0,1 1 1 0 0,0-1 1 0 0,1 2-19 0 0,0 1 9 0 0,1 0-1 0 0,-1 0 1 0 0,1 0 0 0 0,0-1-1 0 0,0 1 1 0 0,0-1-1 0 0,0 1 1 0 0,1-1-1 0 0,-1 0 1 0 0,1 0-1 0 0,-1 0 1 0 0,1-1-1 0 0,0 0 1 0 0,-1 1-1 0 0,1-1 1 0 0,0 0-1 0 0,0-1 1 0 0,0 1 0 0 0,0-1-1 0 0,0 1 1 0 0,0-1-1 0 0,0 0 1 0 0,0-1-1 0 0,0 1 1 0 0,4-2 11 0 0,39-15-1046 0 0,6-27-3983 0 0,-41 26-365 0 0</inkml:trace>
  <inkml:trace contextRef="#ctx0" brushRef="#br0" timeOffset="1576.769">1148 1 9992 0 0,'0'0'456'0'0,"0"0"-8"0"0,-7 11 428 0 0,-26 128 6639 0 0,20-56-6335 0 0,-10 20-216 0 0,-25 88 967 0 0,32-145-2450 0 0,16-44 629 0 0,0-2 59 0 0,0 0 20 0 0,0 0-86 0 0,0 0-375 0 0,30-36-1237 0 0,37-15-37 0 0,4 5 1306 0 0,3 6 384 0 0,-42 30-216 0 0,-31 10 77 0 0,-1 0-1 0 0,1-1 1 0 0,-1 1-1 0 0,0 0 0 0 0,1 0 1 0 0,-1 0-1 0 0,1 0 1 0 0,-1 0-1 0 0,1-1 0 0 0,-1 1 1 0 0,1 0-1 0 0,-1 0 1 0 0,1 0-1 0 0,-1 0 0 0 0,1 0 1 0 0,-1 0-1 0 0,1 0 1 0 0,-1 0-1 0 0,1 1 0 0 0,-1-1 1 0 0,0 0-1 0 0,1 0 1 0 0,-1 0-1 0 0,1 0 0 0 0,-1 1 1 0 0,1-1-1 0 0,-1 0 1 0 0,0 1-1 0 0,1-1 1 0 0,-1 0-1 0 0,1 0 0 0 0,-1 1 1 0 0,0-1-1 0 0,0 1 1 0 0,1-1-1 0 0,-1 0 0 0 0,0 1 1 0 0,1-1-1 0 0,-1 1 1 0 0,0-1-1 0 0,0 1 0 0 0,0-1 1 0 0,0 0-1 0 0,1 1 1 0 0,-1-1-1 0 0,0 1 0 0 0,0-1 1 0 0,0 1-1 0 0,0-1 1 0 0,0 1-1 0 0,0-1 0 0 0,0 1 1 0 0,0-1-1 0 0,-1 1-4 0 0,1 10 378 0 0,-4 120 876 0 0,3-128-1248 0 0,1 0 1 0 0,0 0-1 0 0,0 0 1 0 0,1 0-1 0 0,-1 0 1 0 0,1 0-1 0 0,-1 0 1 0 0,1 0-1 0 0,0-1 1 0 0,0 1-1 0 0,0 0 1 0 0,1 0-1 0 0,-1-1 1 0 0,0 1-1 0 0,1-1 1 0 0,0 1-1 0 0,0-1 1 0 0,0 0-1 0 0,0 1 1 0 0,0-1-1 0 0,0 0 1 0 0,0-1-1 0 0,1 1 1 0 0,-1 0 0 0 0,1 0-1 0 0,0-1-6 0 0,4 0-150 0 0,1 0 0 0 0,-1-1 0 0 0,0 0 0 0 0,1 0-1 0 0,-1-1 1 0 0,0 0 0 0 0,0 0 0 0 0,0-1 0 0 0,0 0 0 0 0,0 0 0 0 0,0-1 0 0 0,3-1 150 0 0,15-14-2780 0 0,-9 8-3597 0 0</inkml:trace>
  <inkml:trace contextRef="#ctx0" brushRef="#br0" timeOffset="1882.514">1597 0 10448 0 0,'0'0'480'0'0,"0"0"-11"0"0,-9 12 542 0 0,-13 36 3903 0 0,8 30-2693 0 0,9 105-805 0 0,9 2-1106 0 0,1-142-1478 0 0,-1-17-2732 0 0,-5-20 579 0 0,1-4-2247 0 0</inkml:trace>
  <inkml:trace contextRef="#ctx0" brushRef="#br0" timeOffset="2098.523">1419 385 3680 0 0,'0'0'284'0'0,"0"0"36"0"0,9-3 2396 0 0,40-29 3250 0 0,-9 6-3516 0 0,56-10-220 0 0,-46 23-2363 0 0,-27 8-1318 0 0,-11 5-75 0 0</inkml:trace>
  <inkml:trace contextRef="#ctx0" brushRef="#br0" timeOffset="2510.406">1715 356 10280 0 0,'0'0'230'0'0,"0"0"30"0"0,-9 1 447 0 0,-3 48 4841 0 0,8 41-3374 0 0,3-81-1967 0 0,1 1-1 0 0,0 0 1 0 0,1-1 0 0 0,0 1-1 0 0,0-1 1 0 0,1 1-1 0 0,0-1 1 0 0,1 0-1 0 0,0 0 1 0 0,1 0-1 0 0,1 4-206 0 0,-2-10 0 0 0,0 0 0 0 0,0 0 0 0 0,0 0 0 0 0,0-1 0 0 0,1 0 0 0 0,-1 1 0 0 0,1-1 0 0 0,-1 0 0 0 0,1 0 0 0 0,0-1 0 0 0,0 1 0 0 0,0-1 0 0 0,0 0 0 0 0,0 0 0 0 0,0 0 0 0 0,0-1 0 0 0,0 1 0 0 0,0-1 0 0 0,0 0 0 0 0,0 0 0 0 0,0 0 0 0 0,1-1 0 0 0,-1 1 0 0 0,3-2 13 0 0,-1 0-1 0 0,1 0 1 0 0,-1 0-1 0 0,1-1 1 0 0,-1 1-1 0 0,0-2 1 0 0,0 1-1 0 0,0-1 1 0 0,0 1-1 0 0,-1-2 1 0 0,0 1 0 0 0,1-1-1 0 0,3-4-12 0 0,27-49 1493 0 0,-34 54-1505 0 0,-1 0-1 0 0,0 0 0 0 0,-1 0 1 0 0,1 0-1 0 0,-1-1 0 0 0,0 1 1 0 0,0 0-1 0 0,0 0 0 0 0,0-1 1 0 0,-1 1-1 0 0,0 0 0 0 0,0 0 1 0 0,0 0-1 0 0,0 0 0 0 0,-1 0 1 0 0,1 0-1 0 0,-1 0 0 0 0,0 0 1 0 0,0 0-1 0 0,-1 1 0 0 0,1-1 1 0 0,-1 1-1 0 0,1 0 0 0 0,-3-2 13 0 0,-99-42 688 0 0,66 43-2954 0 0,38 5 1086 0 0,0-1-210 0 0,0 0-598 0 0,0 0-2355 0 0,0 0-1009 0 0</inkml:trace>
  <inkml:trace contextRef="#ctx0" brushRef="#br0" timeOffset="2911.332">2032 375 5528 0 0,'0'0'249'0'0,"0"0"-1"0"0,0 0 153 0 0,0 0 1215 0 0,0 0 547 0 0,0 0 114 0 0,-8 12 4199 0 0,-45 99-1571 0 0,38-50-4107 0 0,4-11-326 0 0,-3 11 266 0 0,30-77-518 0 0,12-37 144 0 0,24-27-220 0 0,5-12-144 0 0,-16 41 0 0 0,24-16-197 0 0,31 5-1327 0 0,-26 34-6896 0 0,-38 21 1314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0-30T12:36:05.240"/>
    </inkml:context>
    <inkml:brush xml:id="br0">
      <inkml:brushProperty name="width" value="0.05" units="cm"/>
      <inkml:brushProperty name="height" value="0.05" units="cm"/>
      <inkml:brushProperty name="color" value="#232323"/>
    </inkml:brush>
  </inkml:definitions>
  <inkml:trace contextRef="#ctx0" brushRef="#br0">29 57 2760 0 0,'0'0'452'0'0,"0"0"859"0"0,0 0 380 0 0,0 0 73 0 0,0 0-101 0 0,0 0-496 0 0,0 0-219 0 0,0 0-42 0 0,0 0-75 0 0,0 0-282 0 0,0 0-123 0 0,-1 2-30 0 0,-4 17 214 0 0,1-1 1 0 0,1 1 0 0 0,0 0-1 0 0,1 0 1 0 0,1 0-1 0 0,2 11-610 0 0,-3 31 896 0 0,-7 176 243 0 0,19-43-290 0 0,2-122-1157 0 0,3 16-713 0 0,-11-76 795 0 0,0 0-3842 0 0,-4-12 2144 0 0</inkml:trace>
  <inkml:trace contextRef="#ctx0" brushRef="#br0" timeOffset="1387.497">14 0 9616 0 0,'0'0'438'0'0,"0"0"-8"0"0,0 0-182 0 0,0 0 250 0 0,0 0 140 0 0,9 0 691 0 0,232 22 4149 0 0,-139-8-4882 0 0,0-6-167 0 0,0-5 0 0 0,53-6-429 0 0,-49-3 142 0 0,66-9 994 0 0,-34 12-1408 0 0,32 19 347 0 0,-129-6-10 0 0,68 29 155 0 0,-70-18-144 0 0,0-2 0 0 0,1-1 0 0 0,35 9-76 0 0,-62-22 20 0 0,150 49-9 0 0,-104-40 42 0 0,62 5 139 0 0,-68-2-224 0 0,89 6-216 0 0,-32-27 72 0 0,-54-10 944 0 0,61-37 400 0 0,-86 41-1980 0 0,-30 10 827 0 0,-1 0 60 0 0,13 9 109 0 0,-11-3-165 0 0,1 0 1 0 0,-1 0 0 0 0,0 0 0 0 0,-1 0-1 0 0,1 1 1 0 0,-1-1 0 0 0,0 0-1 0 0,-1 0 1 0 0,0 1 0 0 0,0-1 0 0 0,0 1-1 0 0,-1 3-19 0 0,1 7 6 0 0,-5 84 69 0 0,9-19-22 0 0,-3 109-959 0 0,-1-87 778 0 0,-9-33-576 0 0,2-25 750 0 0,6-44 2 0 0,-2 0-52 0 0,-18 6 196 0 0,-4-8-392 0 0,-32-7 822 0 0,-11-1 292 0 0,-87 8-626 0 0,60-7-48 0 0,-28-10-101 0 0,-112-12-104 0 0,51 5-362 0 0,-88 5-208 0 0,29 31-7 0 0,82 8 95 0 0,-53 1-276 0 0,-32-13-549 0 0,197-18 1102 0 0,33 6 44 0 0,15 3 66 0 0,0 1 28 0 0,1-1 0 0 0,0 0-1 0 0,-1 0 1 0 0,1 1-1 0 0,0-1 1 0 0,-1 0-1 0 0,1 1 1 0 0,-1-1-1 0 0,1 0 1 0 0,-1 1 0 0 0,1-1-1 0 0,-1 1 1 0 0,0-1-1 0 0,1 1 1 0 0,-1-1-1 0 0,0 1 1 0 0,1-1-1 0 0,-1 1 1 0 0,0-1 0 0 0,1 1-1 0 0,-1 0 1 0 0,0 0-1 0 0,0-1 1 0 0,0 1-1 0 0,1 0 1 0 0,-1 0-1 0 0,0 0 1 0 0,0 0 0 0 0,0 0-1 0 0,1 0 1 0 0,-1 0-1 0 0,0 0 1 0 0,0 0-1 0 0,0 0 1 0 0,1 1-1 0 0,-1-1 1 0 0,0 0 0 0 0,0 0-1 0 0,1 1 1 0 0,-1-1-1 0 0,0 0 1 0 0,0 1 32 0 0,-10 9-111 0 0,-19-3-1811 0 0,19-20-604 0 0,7 8 1412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0-30T12:35:59.805"/>
    </inkml:context>
    <inkml:brush xml:id="br0">
      <inkml:brushProperty name="width" value="0.05" units="cm"/>
      <inkml:brushProperty name="height" value="0.05" units="cm"/>
      <inkml:brushProperty name="color" value="#232323"/>
    </inkml:brush>
  </inkml:definitions>
  <inkml:trace contextRef="#ctx0" brushRef="#br0">53 217 5840 0 0,'-10'-4'788'0'0,"1"14"7718"0"0,3 3-8102 0 0,7 52 1232 0 0,19 107-776 0 0,12-11-1796 0 0,-32-156 587 0 0,4 24-157 0 0,-3-9-4275 0 0,-1-8-161 0 0</inkml:trace>
  <inkml:trace contextRef="#ctx0" brushRef="#br0" timeOffset="545.711">1 231 4144 0 0,'4'-15'545'0'0,"5"9"798"0"0,48-12 5284 0 0,-33 14-5810 0 0,72 0 1153 0 0,-32 26-972 0 0,-43 0-523 0 0,-19-19-433 0 0,0 0 0 0 0,0-1 0 0 0,-1 1 0 0 0,1 0 0 0 0,-1 1-1 0 0,0-1 1 0 0,1 0 0 0 0,-1 0 0 0 0,-1 1 0 0 0,1-1 0 0 0,0 0-1 0 0,-1 1 1 0 0,0-1 0 0 0,0 0 0 0 0,0 1 0 0 0,0-1 0 0 0,0 1-1 0 0,-1-1 1 0 0,1 0 0 0 0,-1 1 0 0 0,0-1 0 0 0,0 0 0 0 0,0 0-1 0 0,-1 0 1 0 0,1 0 0 0 0,-1 0 0 0 0,0 0 0 0 0,1 0-1 0 0,-1 0 1 0 0,-1 0 0 0 0,1-1 0 0 0,0 1 0 0 0,-1-1 0 0 0,1 0-1 0 0,-2 1-41 0 0,-25 37 182 0 0,3 3 292 0 0,15-27-820 0 0,19 1 164 0 0,49 51-242 0 0,-23-39 822 0 0,-8-14-348 0 0,-15-8-60 0 0,0-1 0 0 0,0 0 0 0 0,1-1 0 0 0,-1 0 0 0 0,1 0 0 0 0,0-1 0 0 0,1-1 0 0 0,8 1 10 0 0,34-19-6695 0 0,-53 13 2135 0 0</inkml:trace>
  <inkml:trace contextRef="#ctx0" brushRef="#br0" timeOffset="880.79">491 513 5640 0 0,'0'0'257'0'0,"0"0"-2"0"0,2-1-162 0 0,74-56 6363 0 0,-33 12-3165 0 0,-29 16-2156 0 0,-12 14-976 0 0,-1 14-86 0 0,-1 1-1 0 0,-8-9 178 0 0,5 8-219 0 0,1 1 1 0 0,0 0-1 0 0,0 0 1 0 0,0 0-1 0 0,0 0 1 0 0,0 0-1 0 0,0 0 1 0 0,0 0-1 0 0,0 0 1 0 0,-1 1-1 0 0,1-1 0 0 0,0 1 1 0 0,0 0-1 0 0,0 0 1 0 0,1-1-1 0 0,-1 1 1 0 0,0 0-1 0 0,0 1 1 0 0,0-1-1 0 0,1 0 1 0 0,-1 0-1 0 0,0 1 1 0 0,1-1-1 0 0,-1 1 1 0 0,1-1-1 0 0,0 2-31 0 0,-16 9 219 0 0,10-7-166 0 0,0 0 0 0 0,1 0 0 0 0,0 0 0 0 0,1 1 1 0 0,-1 0-1 0 0,1 0 0 0 0,0 0 0 0 0,0 1 0 0 0,1 0 0 0 0,0 0 0 0 0,0 0 0 0 0,1 0 0 0 0,-1 1 0 0 0,2-1 1 0 0,-1 1-1 0 0,1 0 0 0 0,-1 4-53 0 0,2-6-4 0 0,0 1 0 0 0,0-1 0 0 0,0 1 0 0 0,1-1 0 0 0,0 1 0 0 0,0-1 0 0 0,1 1 0 0 0,0-1 0 0 0,0 1 0 0 0,0-1 0 0 0,1 0 0 0 0,0 1 0 0 0,0-1 0 0 0,1 0 0 0 0,0 0 0 0 0,0 0 0 0 0,0-1 0 0 0,3 4 4 0 0,22 17-91 0 0,-3-20-256 0 0,-20-7 0 0 0,1-1-1 0 0,-1 0 0 0 0,0 0 1 0 0,0-1-1 0 0,0 1 0 0 0,0-1 1 0 0,-1 0-1 0 0,1 0 1 0 0,-1-1-1 0 0,1 1 0 0 0,-1-1 1 0 0,2-3 347 0 0,7-4-5500 0 0</inkml:trace>
  <inkml:trace contextRef="#ctx0" brushRef="#br0" timeOffset="1481.692">841 320 11488 0 0,'0'0'264'0'0,"0"0"34"0"0,0 0 20 0 0,0 0-41 0 0,-1-1-181 0 0,-1-4 23 0 0,2 3 441 0 0,-2 2 193 0 0,-4 1-514 0 0,-1-1 0 0 0,1 1 0 0 0,-1 0-1 0 0,1 0 1 0 0,0 1 0 0 0,0 0 0 0 0,0 0 0 0 0,0 0 0 0 0,0 1 0 0 0,0 0-1 0 0,0 0 1 0 0,1 1 0 0 0,0-1 0 0 0,0 1 0 0 0,0 0 0 0 0,0 0 0 0 0,0 1 0 0 0,1 0-1 0 0,-3 3-238 0 0,-26 49 608 0 0,21 2-504 0 0,12-55-110 0 0,0 0-1 0 0,0 1 0 0 0,1-1 0 0 0,0 0 1 0 0,0 0-1 0 0,0 0 0 0 0,0 0 0 0 0,0-1 0 0 0,1 1 1 0 0,0 0-1 0 0,-1 0 0 0 0,2-1 0 0 0,-1 1 1 0 0,0-1-1 0 0,1 0 0 0 0,-1 0 0 0 0,1 0 0 0 0,0 0 1 0 0,0 0-1 0 0,0 0 0 0 0,0-1 0 0 0,1 1 1 0 0,-1-1-1 0 0,1 0 0 0 0,-1 0 0 0 0,1-1 0 0 0,0 1 1 0 0,0-1-1 0 0,0 1 0 0 0,0-1 0 0 0,0 0 1 0 0,0-1-1 0 0,0 1 0 0 0,0-1 0 0 0,0 0 1 0 0,0 0-1 0 0,1 0 7 0 0,0-1-24 0 0,0 0 0 0 0,1-1 0 0 0,-1 0 0 0 0,0 0 0 0 0,0 0 1 0 0,0 0-1 0 0,-1-1 0 0 0,1 0 0 0 0,0 0 0 0 0,-1 0 0 0 0,0-1 0 0 0,0 1 0 0 0,0-1 1 0 0,0 0-1 0 0,-1 0 0 0 0,1 0 0 0 0,-1-1 0 0 0,0 1 0 0 0,0-1 0 0 0,-1 0 0 0 0,3-4 24 0 0,7-30 0 0 0,1 16 0 0 0,-19-17 188 0 0,-3 24-8 0 0,7 16-100 0 0,2 0-1 0 0,0 0-7 0 0,8 27-7 0 0,2-9-54 0 0,-1 0 0 0 0,-1 1-1 0 0,0-1 1 0 0,-2 2 0 0 0,0-1-1 0 0,-1 3-10 0 0,20 65 75 0 0,-14-41-4 0 0,-8-37-50 0 0,-1 0-1 0 0,0 0 0 0 0,0 0 0 0 0,0 0 0 0 0,-1 0 1 0 0,-1 1-1 0 0,0-1 0 0 0,0 0 0 0 0,-1 1 0 0 0,-1 8-20 0 0,-4 13 140 0 0,-13 25 315 0 0,15-50-426 0 0,0 0 1 0 0,-1-1-1 0 0,0 1 0 0 0,0-1 0 0 0,0 0 1 0 0,0 0-1 0 0,-1-1 0 0 0,0 1 0 0 0,0-1 1 0 0,0-1-1 0 0,-1 1 0 0 0,1-1 0 0 0,-1 0 1 0 0,0 0-1 0 0,0-1 0 0 0,0 0 0 0 0,0 0-29 0 0,0-2-123 0 0,0 1 0 0 0,1-1-1 0 0,-1 0 1 0 0,0 0-1 0 0,1-1 1 0 0,-1 0-1 0 0,0 0 1 0 0,1-1 0 0 0,0 1-1 0 0,-1-1 1 0 0,1-1-1 0 0,0 1 1 0 0,0-1-1 0 0,0 0 1 0 0,0-1 0 0 0,1 0-1 0 0,-1 1 1 0 0,1-2-1 0 0,0 1 1 0 0,0 0-1 0 0,-3-5 124 0 0,-33-48-3919 0 0,34 46-1377 0 0</inkml:trace>
  <inkml:trace contextRef="#ctx0" brushRef="#br0" timeOffset="2031.785">1123 475 1376 0 0,'7'-4'128'0'0,"52"-49"9821"0"0,-36 28-8322 0 0,19-44 1051 0 0,-23 33-1133 0 0,-19 11-385 0 0,-4 14-968 0 0,5 10-186 0 0,-1 0 1 0 0,0 0 0 0 0,0 0-1 0 0,0 0 1 0 0,0 1-1 0 0,0-1 1 0 0,0 0 0 0 0,0 0-1 0 0,0 0 1 0 0,0 1-1 0 0,-1-1 1 0 0,1 0-1 0 0,0 0 1 0 0,0 0 0 0 0,-1 1-1 0 0,1-1 1 0 0,-1 0-1 0 0,1 0 1 0 0,0 1-1 0 0,-1-1 1 0 0,0 1 0 0 0,1-1-1 0 0,-1 0 1 0 0,1 1-1 0 0,-1-1 1 0 0,0 1 0 0 0,1-1-1 0 0,-1 1 1 0 0,0-1-1 0 0,1 1 1 0 0,-1 0-1 0 0,0-1 1 0 0,0 1 0 0 0,1 0-1 0 0,-1 0 1 0 0,0-1-1 0 0,0 1 1 0 0,0 0-1 0 0,0 0-6 0 0,-76 44 408 0 0,1 30 95 0 0,72-69-503 0 0,0-1 0 0 0,1 1 0 0 0,0-1 0 0 0,0 1 0 0 0,0 0 1 0 0,1 0-1 0 0,0 1 0 0 0,0-1 0 0 0,0 0 0 0 0,0 1 0 0 0,1-1 0 0 0,0 1 0 0 0,0-1 0 0 0,0 1 0 0 0,1 0 0 0 0,0-1 0 0 0,0 1 0 0 0,1 5 0 0 0,0 2-74 0 0,4-8-2 0 0,2-35-4 0 0,2-30 50 0 0,3 37-22 0 0,-3 55 29 0 0,-2-4-15 0 0,23 18-58 0 0,-28-44 89 0 0,0-1 1 0 0,0 1 0 0 0,0-1-1 0 0,0 0 1 0 0,0 1 0 0 0,1-1-1 0 0,-1 0 1 0 0,0 0 0 0 0,1 0-1 0 0,-1-1 1 0 0,0 1 0 0 0,1 0-1 0 0,-1-1 1 0 0,1 0 0 0 0,-1 0-1 0 0,1 1 1 0 0,-1-1 0 0 0,1-1-1 0 0,-1 1 1 0 0,1 0 0 0 0,-1-1-1 0 0,1 1 1 0 0,-1-1 0 0 0,1 0-1 0 0,-1 0 1 0 0,0 0 0 0 0,1 0-1 0 0,-1 0 1 0 0,1-1 6 0 0,52-27-652 0 0,-39 16-129 0 0,2-3-4206 0 0,-6 2-507 0 0</inkml:trace>
  <inkml:trace contextRef="#ctx0" brushRef="#br0" timeOffset="2251.198">1448 0 9416 0 0,'0'0'430'0'0,"0"0"-8"0"0,-1 10-258 0 0,-5 138 7374 0 0,5-44-5077 0 0,-2-73-2025 0 0,1 1-1 0 0,1 0 0 0 0,1 0 0 0 0,3 0 0 0 0,0 3-435 0 0,10 30-104 0 0,5-7-1253 0 0,15-37-2282 0 0,-25-20 1412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0-30T12:35:55.601"/>
    </inkml:context>
    <inkml:brush xml:id="br0">
      <inkml:brushProperty name="width" value="0.05" units="cm"/>
      <inkml:brushProperty name="height" value="0.05" units="cm"/>
      <inkml:brushProperty name="color" value="#232323"/>
    </inkml:brush>
  </inkml:definitions>
  <inkml:trace contextRef="#ctx0" brushRef="#br0">1446 194 1376 0 0,'8'-3'271'0'0,"20"-11"5864"0"0,-19 9-3228 0 0,-9-11-203 0 0,-4 6-1283 0 0,3 9-1075 0 0,1 1-2 0 0,-3-15 737 0 0,3 2-91 0 0,6 7-279 0 0,-25-18-6 0 0,-27-4 424 0 0,21 17-794 0 0,-42-12 393 0 0,7 6-212 0 0,6 10-320 0 0,-17 6-49 0 0,-115 23 188 0 0,101 0-165 0 0,67-17-158 0 0,-1 0 0 0 0,1 1 0 0 0,0 0 0 0 0,0 2 0 0 0,1 0 0 0 0,0 1 0 0 0,-13 9-12 0 0,6-6 0 0 0,-18 19 0 0 0,-12 11 0 0 0,9 3 0 0 0,-64 69-60 0 0,53-27 38 0 0,4 12-32 0 0,-4 34-10 0 0,39-35 52 0 0,16-85-6 0 0,1 0 0 0 0,0 1 0 0 0,1-1 0 0 0,1 0 0 0 0,0 1 0 0 0,1-1 0 0 0,0 0 0 0 0,1-1 0 0 0,0 1 0 0 0,1-1 0 0 0,1 1 0 0 0,4 7 18 0 0,65 80-60 0 0,-8-59-105 0 0,40 16 42 0 0,-19-9 251 0 0,19 14-80 0 0,-57-24-253 0 0,-9-3 560 0 0,-13-6-849 0 0,0 4 790 0 0,-4 13-560 0 0,-13 17 784 0 0,-10-22 392 0 0,-1 17-528 0 0,-1 9-1401 0 0,-5-15 1932 0 0,6-51-904 0 0,-7 30 80 0 0,-7 9-804 0 0,-19 9 450 0 0,17-31 263 0 0,12-14 32 0 0,0 1-1 0 0,-1-1 1 0 0,0-1 0 0 0,1 1-1 0 0,-1-1 1 0 0,-1 1-1 0 0,1-2 1 0 0,0 1 0 0 0,-1 0-1 0 0,1-1 1 0 0,-1 0-1 0 0,-2 0-31 0 0,-16 8 501 0 0,-13-1-925 0 0,14-1 232 0 0,-14 0 192 0 0,-177 46 0 0 0,125-26 0 0 0,-53 8 0 0 0,89-18 0 0 0,8 4-72 0 0,-10 3 62 0 0,37-15-44 0 0,4-6 44 0 0,-4 5-44 0 0,3 0 54 0 0,13 8 0 0 0,8-9 0 0 0,1-1 0 0 0,1-3 0 0 0,29 3 0 0 0,-9-15 0 0 0,23-19-10 0 0,-21 23-54 0 0,-22 0 51 0 0,0 0 0 0 0,0 1 0 0 0,1 0-1 0 0,-1 0 1 0 0,1 1 0 0 0,0 0 0 0 0,0 0 0 0 0,-1 1 0 0 0,9 0 13 0 0,59-6 604 0 0,7-1-1176 0 0,-43 8 676 0 0,-12 8 776 0 0,22-1-1034 0 0,-13 0 87 0 0,-36-6 208 0 0,-1-1-43 0 0,11 4-386 0 0,4 12 270 0 0,11-1 18 0 0,27 18 0 0 0,-13-12 0 0 0,8 8 0 0 0,-15-1 0 0 0,-7 2 0 0 0,6 8 0 0 0,-5-12 0 0 0,17 13 0 0 0,-14 1 0 0 0,-2-9 0 0 0,-5-15 0 0 0,-5 1 0 0 0,10 23 70 0 0,-12-9 196 0 0,-9-18-574 0 0,7 29 548 0 0,-8-19-317 0 0,-10-6 142 0 0,6 2-65 0 0,-5-12 0 0 0,-28 55 64 0 0,-6-27 91 0 0,1 4-78 0 0,-31 48 3 0 0,53-59 8 0 0,-37 26-88 0 0,26-32 0 0 0,-40 28 0 0 0,31-15 0 0 0,-7 9 0 0 0,14-17 0 0 0,15-4 0 0 0,-15 21 0 0 0,-19 28 0 0 0,2-16 0 0 0,22-16-152 0 0,0 18-8 0 0,1 1 160 0 0,7-32 0 0 0,-11 91 248 0 0,28-82-320 0 0,-2-1-37 0 0,3-1 96 0 0,17 9 23 0 0,3-28 54 0 0,7 8-69 0 0,22 14-86 0 0,-20-8 91 0 0,5 3 0 0 0,14-6 0 0 0,15-4 0 0 0,71 13-90 0 0,-66-32-2521 0 0,-59-5 1504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0-30T09:08:45"/>
    </inkml:context>
    <inkml:brush xml:id="br0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131 0 13040 0 0,'0'0'597'0'0,"0"0"-9"0"0,-1 7 712 0 0,-27 46 4116 0 0,-24 84-2230 0 0,39-94-3028 0 0,3 1 0 0 0,1 1 0 0 0,3 0 0 0 0,-1 41-158 0 0,3 40-380 0 0,5 1-1 0 0,6 0 381 0 0,-2 3-3463 0 0,-5-97 1879 0 0</inkml:trace>
  <inkml:trace contextRef="#ctx0" brushRef="#br0" timeOffset="259.305">343 43 15032 0 0,'0'0'340'0'0,"0"0"50"0"0,0 0 24 0 0,0 0-53 0 0,0 0-141 0 0,0 2 270 0 0,0 76 2358 0 0,0 101-1936 0 0,-1-14-560 0 0,2 32-393 0 0,-1-82-4056 0 0,0-81-2284 0 0</inkml:trace>
  <inkml:trace contextRef="#ctx0" brushRef="#br0" timeOffset="497.669">71 562 1840 0 0,'0'0'83'0'0,"0"0"345"0"0,0 0 1406 0 0,1 0 1419 0 0,7-4-1490 0 0,36-7 3353 0 0,29 8-2060 0 0,-56 3-1972 0 0,74 1 1036 0 0,108-2-2942 0 0,-170-3-702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0-30T09:08:42.992"/>
    </inkml:context>
    <inkml:brush xml:id="br0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86 510 3224 0 0,'-1'1'240'0'0,"-4"2"141"0"0,-16 21 8769 0 0,7 25-7376 0 0,10-32-870 0 0,-3 41 305 0 0,-10 56-116 0 0,1 73-533 0 0,23-93-2894 0 0,-5-79 662 0 0,1-2-463 0 0,1-2-2587 0 0</inkml:trace>
  <inkml:trace contextRef="#ctx0" brushRef="#br0" timeOffset="734.651">297 830 2304 0 0,'0'0'485'0'0,"0"0"1198"0"0,0 0 521 0 0,0 0 106 0 0,0 0-176 0 0,-8-8 3120 0 0,3 10-5088 0 0,1 0-1 0 0,1 1 1 0 0,-1-1-1 0 0,0 1 0 0 0,0-1 1 0 0,1 1-1 0 0,0 1 1 0 0,-1-1-1 0 0,1 0 1 0 0,0 1-1 0 0,1-1 1 0 0,-1 1-1 0 0,1 0 0 0 0,-1 0 1 0 0,1 0-1 0 0,0 0 1 0 0,1 0-1 0 0,-1 1 1 0 0,1-1-1 0 0,0 0 1 0 0,-1 3-166 0 0,-1 3 142 0 0,-34 89 616 0 0,33-9-532 0 0,4-89-303 0 0,32-45-198 0 0,-21 25 243 0 0,0 0 0 0 0,1 1 0 0 0,1 0 0 0 0,1 1 0 0 0,0 0 0 0 0,2 1 0 0 0,11-10 32 0 0,-24 23-5 0 0,0 1-1 0 0,0-1 1 0 0,1 0-1 0 0,-1 1 1 0 0,1 0-1 0 0,-1 0 0 0 0,1 0 1 0 0,0 0-1 0 0,0 1 1 0 0,-1-1-1 0 0,1 1 1 0 0,0 0-1 0 0,1 0 0 0 0,-1 0 1 0 0,0 1-1 0 0,0-1 1 0 0,0 1-1 0 0,0 0 1 0 0,0 0-1 0 0,1 1 1 0 0,-1-1-1 0 0,0 1 0 0 0,0 0 6 0 0,-1 1 32 0 0,-1 0 0 0 0,1 0 0 0 0,-1 0-1 0 0,0 0 1 0 0,0 0 0 0 0,0 1 0 0 0,0-1-1 0 0,0 1 1 0 0,0-1 0 0 0,-1 1-1 0 0,1 0 1 0 0,-1 0 0 0 0,0 0 0 0 0,0 0-1 0 0,0 0 1 0 0,0 0 0 0 0,0 3-32 0 0,10 20 220 0 0,13 12-979 0 0,-4-15-6155 0 0,-13-15 1140 0 0</inkml:trace>
  <inkml:trace contextRef="#ctx0" brushRef="#br0" timeOffset="1223.812">762 327 13160 0 0,'-23'21'2970'0'0,"22"-20"-2123"0"0,1-1-27 0 0,0 11 470 0 0,-12 131 1513 0 0,-13-6-2167 0 0,1 5-336 0 0,-12 43-183 0 0,24-87-117 0 0,8-44-16 0 0,16-73-128 0 0,33-95 20 0 0,-4 10 40 0 0,15 19 20 0 0,-52 81 60 0 0,0 1 0 0 0,0-1 0 0 0,1 1 0 0 0,-1 0 0 0 0,1 0-1 0 0,0 1 1 0 0,0-1 0 0 0,1 1 0 0 0,-1 0 0 0 0,1 1 0 0 0,-1-1 0 0 0,1 1-1 0 0,0 0 1 0 0,0 1 0 0 0,0-1 0 0 0,0 1 0 0 0,0 0 0 0 0,4 1 4 0 0,-7 1-21 0 0,1 0 0 0 0,-1 1 1 0 0,0-1-1 0 0,1 1 0 0 0,-1 0 1 0 0,0 0-1 0 0,0 1 1 0 0,0-1-1 0 0,-1 0 0 0 0,1 1 1 0 0,-1 0-1 0 0,1 0 0 0 0,-1 0 1 0 0,0 0-1 0 0,0 0 1 0 0,0 0-1 0 0,0 0 0 0 0,-1 1 1 0 0,1-1-1 0 0,-1 0 0 0 0,0 1 1 0 0,0 0-1 0 0,1 3 21 0 0,10 22 209 0 0,-2-8-671 0 0,1 1-5499 0 0,-4-8-811 0 0</inkml:trace>
  <inkml:trace contextRef="#ctx0" brushRef="#br0" timeOffset="1686.576">1225 835 1840 0 0,'0'-21'176'0'0,"0"17"-587"0"0,0-17 2867 0 0,-8-10 9040 0 0,7 29-11190 0 0,1 0 1 0 0,-2 0 0 0 0,1 0-1 0 0,0 0 1 0 0,0 0-1 0 0,-1 0 1 0 0,1 0-1 0 0,-1 0 1 0 0,1 0 0 0 0,-1 1-1 0 0,0-1 1 0 0,0 1-1 0 0,0-1 1 0 0,0 1 0 0 0,0 0-1 0 0,0 0 1 0 0,0-1-1 0 0,0 1 1 0 0,0 1-1 0 0,-1-1 1 0 0,1 0 0 0 0,-2 0-307 0 0,-32 13 1193 0 0,-22 69-89 0 0,52-69-1141 0 0,1 1 43 0 0,1 0 0 0 0,-1 1 0 0 0,2 0 0 0 0,0-1 0 0 0,1 1-1 0 0,0 1 1 0 0,1-1 0 0 0,1 0 0 0 0,1 9-6 0 0,-1-15-18 0 0,0-1 0 0 0,0 1 0 0 0,1-1 0 0 0,0 1 0 0 0,1-1 0 0 0,-1 1 0 0 0,1-1 0 0 0,1 0 0 0 0,0 0 0 0 0,0 0 0 0 0,0 0 0 0 0,2 2 18 0 0,-2-7-25 0 0,-1 0-1 0 0,1-1 0 0 0,0 1 1 0 0,0-1-1 0 0,0 1 0 0 0,0-1 1 0 0,0 0-1 0 0,0 0 0 0 0,0 0 1 0 0,0-1-1 0 0,0 1 0 0 0,0-1 1 0 0,0 0-1 0 0,1 0 0 0 0,-1 0 1 0 0,0 0-1 0 0,0 0 0 0 0,0-1 1 0 0,0 1-1 0 0,1-1 0 0 0,-1 0 1 0 0,0 0-1 0 0,0 0 0 0 0,0-1 1 0 0,-1 1-1 0 0,1 0 0 0 0,0-1 1 0 0,0 0-1 0 0,-1 0 0 0 0,1 0 1 0 0,-1 0-1 0 0,1-1 26 0 0,90-97-75 0 0,-49 45 75 0 0,0-8 336 0 0,-43 62-240 0 0,-1 1 0 0 0,8 50 711 0 0,-4-9-663 0 0,13 43-1143 0 0,-16-83 745 0 0,1 1 0 0 0,-1 0 0 0 0,0-1 0 0 0,1 1 0 0 0,0-1 0 0 0,-1 1 0 0 0,1-1 0 0 0,0 0-1 0 0,0 1 1 0 0,0-1 0 0 0,0 0 0 0 0,0 0 0 0 0,0-1 0 0 0,0 1 0 0 0,0 0 0 0 0,0-1 0 0 0,0 1 0 0 0,0-1 0 0 0,0 1 0 0 0,1-1-1 0 0,0 0 255 0 0,7 0-2471 0 0</inkml:trace>
  <inkml:trace contextRef="#ctx0" brushRef="#br0" timeOffset="2008.714">1763 0 13040 0 0,'0'0'597'0'0,"0"0"-9"0"0,-1 7 712 0 0,-27 46 4116 0 0,-24 84-2230 0 0,39-94-3028 0 0,3 1 0 0 0,1 1 0 0 0,3 0 0 0 0,-1 41-158 0 0,3 40-380 0 0,5 1-1 0 0,6 0 381 0 0,-2 3-3463 0 0,-5-97 1879 0 0</inkml:trace>
  <inkml:trace contextRef="#ctx0" brushRef="#br0" timeOffset="2268.02">1974 43 15032 0 0,'0'0'340'0'0,"0"0"50"0"0,0 0 24 0 0,0 0-53 0 0,0 0-141 0 0,0 2 270 0 0,0 76 2358 0 0,0 101-1936 0 0,-1-14-560 0 0,2 32-393 0 0,-1-82-4056 0 0,0-81-2284 0 0</inkml:trace>
  <inkml:trace contextRef="#ctx0" brushRef="#br0" timeOffset="2506.383">1703 562 1840 0 0,'0'0'83'0'0,"0"0"345"0"0,0 0 1406 0 0,1 0 1419 0 0,7-4-1490 0 0,36-7 3353 0 0,29 8-2060 0 0,-56 3-1972 0 0,74 1 1036 0 0,108-2-2942 0 0,-170-3-702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0-30T09:08:25.562"/>
    </inkml:context>
    <inkml:brush xml:id="br0">
      <inkml:brushProperty name="width" value="0.05" units="cm"/>
      <inkml:brushProperty name="height" value="0.05" units="cm"/>
      <inkml:brushProperty name="color" value="#232323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1 67 1376 0 0,'0'0'373'0'0,"0"0"1030"0"0,6-9 4143 0 0,56-18-2308 0 0,19 27-1662 0 0,37 14 144 0 0,6-6-1036 0 0,139 42-19 0 0,96 64-103 0 0,-320-99-539 0 0,1-3 0 0 0,0-1-1 0 0,1-2 1 0 0,36 4-23 0 0,128 18 76 0 0,18-13 493 0 0,358 0 159 0 0,-268-25-277 0 0,106-8 161 0 0,-103-6-335 0 0,73 7-369 0 0,-23-8 436 0 0,-145 11-156 0 0,-152 5-142 0 0,0 3-1 0 0,1 4 0 0 0,52 6-45 0 0,105 11 12 0 0,213 18-12 0 0,-249-19 0 0 0,60-8 0 0 0,-9 6 64 0 0,266 10-64 0 0,-195-11 64 0 0,350 4-64 0 0,-242 4 64 0 0,43 20-64 0 0,-136 1 136 0 0,-194-30 83 0 0,-53 4-56 0 0,-41-18 455 0 0,-44-31-138 0 0,-17-25 155 0 0,9-1-406 0 0,4-28-165 0 0,3-47 0 0 0,14 35-249 0 0,0 35-326 0 0,-3 51 134 0 0,-4 10-7899 0 0,6 12 2234 0 0</inkml:trace>
  <inkml:trace contextRef="#ctx0" brushRef="#br1" timeOffset="13066.399">9110 801 920 0 0,'0'0'275'0'0,"0"0"815"0"0,0 0 354 0 0,0 0 76 0 0,0-5 669 0 0,0 1 1129 0 0,0-21-449 0 0,0 23-2290 0 0,0 2-41 0 0,13-12 1166 0 0,-8 7-1551 0 0,-1 0 1 0 0,2 0-1 0 0,-1 1 0 0 0,1 0 1 0 0,-1 0-1 0 0,1 0 0 0 0,0 1 1 0 0,0 0-1 0 0,1 0 0 0 0,-1 1 1 0 0,1-1-1 0 0,-1 1 0 0 0,4 0-153 0 0,130-20 631 0 0,14 14-174 0 0,85-16 175 0 0,99-1-560 0 0,-98 33 46 0 0,-30 2 20 0 0,-65-10-138 0 0,-55-4-72 0 0,-52 3-346 0 0,-24 1-5395 0 0,-13 0-291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0-30T09:08:34.068"/>
    </inkml:context>
    <inkml:brush xml:id="br0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33 64 3224 0 0,'-20'-11'608'0'0,"13"5"3484"0"0,6 5-1654 0 0,1 1-274 0 0,0 0-1245 0 0,-4-4-550 0 0,4 4-1359 0 0</inkml:trace>
  <inkml:trace contextRef="#ctx0" brushRef="#br0" timeOffset="217.42">303 19 2760 0 0,'0'0'120'0'0,"0"0"32"0"0,0 0-152 0 0,0 0 0 0 0,-4-4 0 0 0,4 4 0 0 0,0 0 1624 0 0,0 0 296 0 0,0 0 56 0 0,0 0 8 0 0,0 0-1696 0 0,0 0-288 0 0,0 0-176 0 0,0 0-2688 0 0,0 0-536 0 0</inkml:trace>
  <inkml:trace contextRef="#ctx0" brushRef="#br0" timeOffset="434.835">507 6 1376 0 0,'-17'-6'-1532'0'0,"10"9"16698"0"0,7-2-15644 0 0,0 1-257 0 0,0-2-22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0-30T09:08:34.918"/>
    </inkml:context>
    <inkml:brush xml:id="br0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1 13 14944 0 0,'0'0'664'0'0,"0"0"136"0"0,0 0-641 0 0,0 0-159 0 0,7-8 0 0 0,-7 8 0 0 0,0 0-96 0 0,8 0-55 0 0,8-4-9 0 0,-4 4 0 0 0,-12 0-480 0 0,0 0-104 0 0,0 0-24 0 0,9 4-3024 0 0,3 4-608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0-30T09:08:34.721"/>
    </inkml:context>
    <inkml:brush xml:id="br0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1 3 3224 0 0,'0'0'143'0'0,"1"0"-3"0"0,4-2 302 0 0,-4 1 1702 0 0,5 1 7474 0 0,1 0-8154 0 0,16 10-1690 0 0,-14-1-4970 0 0,-2-2 139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0-30T09:07:29.347"/>
    </inkml:context>
    <inkml:brush xml:id="br0">
      <inkml:brushProperty name="width" value="0.05" units="cm"/>
      <inkml:brushProperty name="height" value="0.05" units="cm"/>
      <inkml:brushProperty name="color" value="#232323"/>
    </inkml:brush>
  </inkml:definitions>
  <inkml:trace contextRef="#ctx0" brushRef="#br0">53 0 2304 0 0,'0'0'101'0'0,"0"0"267"0"0,0 0 1038 0 0,0 0 456 0 0,0 0 91 0 0,0 0-151 0 0,0 0-721 0 0,0 0-316 0 0,0 0-58 0 0,0 15 797 0 0,0 10-913 0 0,-1-1 1 0 0,-2 1-1 0 0,0-1 1 0 0,-2 0-1 0 0,-6 21-591 0 0,-2 36 920 0 0,-2 24-680 0 0,13-59-830 0 0,3-30-4358 0 0,-1-14-404 0 0</inkml:trace>
  <inkml:trace contextRef="#ctx0" brushRef="#br0" timeOffset="263.295">285 71 3680 0 0,'0'0'284'0'0,"0"2"83"0"0,-11 110 10962 0 0,-1-35-8895 0 0,9-62-2361 0 0,1 0 1 0 0,1 0-1 0 0,1 0 0 0 0,0 0 1 0 0,1 1-1 0 0,1-1 0 0 0,1 5-73 0 0,0-7-160 0 0</inkml:trace>
  <inkml:trace contextRef="#ctx0" brushRef="#br0" timeOffset="1159.911">2139 15 2760 0 0,'0'0'464'0'0,"0"0"908"0"0,0 0 400 0 0,0 0 78 0 0,0 0-152 0 0,0 0-720 0 0,0 2-312 0 0,-25 128 3520 0 0,14-89-3584 0 0,-6 33 145 0 0,0 16-283 0 0,7-18-2483 0 0,9-60-3609 0 0</inkml:trace>
  <inkml:trace contextRef="#ctx0" brushRef="#br0" timeOffset="1462.089">2470 15 2760 0 0,'-3'11'2779'0'0,"1"-6"868"0"0,-13 75 3459 0 0,7-18-5112 0 0,-20 85 282 0 0,0 7-2623 0 0,27-122-2390 0 0,1-17-3669 0 0</inkml:trace>
  <inkml:trace contextRef="#ctx0" brushRef="#br0" timeOffset="53169.91">308 857 1376 0 0,'0'1'107'0'0,"-21"-6"5616"0"0,3-8-2859 0 0,17 12-2009 0 0,-12-11 2662 0 0,15 10-3390 0 0,0 0-1 0 0,0 0 1 0 0,0 1-1 0 0,1-1 1 0 0,-1 1-1 0 0,0-1 1 0 0,1 1-1 0 0,-1 0 1 0 0,1 0-1 0 0,-1 0 1 0 0,1 0-1 0 0,-1 1 0 0 0,1-1 1 0 0,0 1-1 0 0,-1-1 1 0 0,1 1-1 0 0,0 0 1 0 0,-1 0-1 0 0,1 0 1 0 0,0 0-1 0 0,-1 1 1 0 0,2-1-127 0 0,181-3 1038 0 0,9-4-752 0 0,113-39 164 0 0,-173 24-212 0 0,-40 8 68 0 0,6-4 625 0 0,-93 17-906 0 0,26-12 191 0 0,-32 12-157 0 0,-1 1 6 0 0,0-1 1 0 0,3-1 4 0 0,-2 2 1 0 0,-1 0-4 0 0,1 1-9 0 0,13 16 38 0 0,-9-11-48 0 0,16-5 39 0 0,-15-1-30 0 0,18-4 203 0 0,10-9-20 0 0,30-3-252 0 0,-20 10-48 0 0,-15 12 60 0 0,-7-9 0 0 0,21 6-64 0 0,-22 1 64 0 0,2 6 0 0 0,-14-8 0 0 0,3 0 0 0 0,0 1 0 0 0,-4-2 0 0 0,16 3 64 0 0,-20 9 0 0 0,13 66-64 0 0,7 37 0 0 0,27 129-128 0 0,15 82-706 0 0,-62-183 820 0 0,-25-76 38 0 0,10-47 27 0 0,9-18-43 0 0,-1-1 1 0 0,1 1-1 0 0,-1 0 1 0 0,1-1-1 0 0,-1 0 1 0 0,0 0-1 0 0,0 0 1 0 0,0 0-1 0 0,0 0 1 0 0,-1 0-1 0 0,1-1 1 0 0,0 0-1 0 0,-1 0 0 0 0,1 0 1 0 0,-2 1-9 0 0,0 0 1 0 0,-66-2 186 0 0,-76-11-33 0 0,-58-1-18 0 0,23-9-4 0 0,20-7-120 0 0,18-2-25 0 0,-7-11-138 0 0,62 25-333 0 0,88 16 396 0 0,1 0-8 0 0,0 0-34 0 0,0 0-20 0 0,0 0-2 0 0,-12 12-1204 0 0,-17-9 1775 0 0,-15-43 422 0 0,8-14-297 0 0,-20-43-80 0 0,-8-14-154 0 0,-6-58-108 0 0,47 91-442 0 0,22 74 152 0 0,-1 0 0 0 0,1-1-1 0 0,0 1 1 0 0,0 0 0 0 0,1-1 0 0 0,0 1-1 0 0,-1-1 1 0 0,2 1 0 0 0,-1 0 0 0 0,0-1-1 0 0,1 1 1 0 0,0-1 0 0 0,0 1-1 0 0,1-3 89 0 0,-2 6-349 0 0,0 1-10 0 0,6-4-343 0 0,-3 3-5897 0 0,3 1 1221 0 0</inkml:trace>
</inkml:ink>
</file>

<file path=word/theme/theme1.xml><?xml version="1.0" encoding="utf-8"?>
<a:theme xmlns:a="http://schemas.openxmlformats.org/drawingml/2006/main" name="Office">
  <a:themeElements>
    <a:clrScheme name="Cod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B58900"/>
      </a:accent1>
      <a:accent2>
        <a:srgbClr val="CB4B16"/>
      </a:accent2>
      <a:accent3>
        <a:srgbClr val="DC322F"/>
      </a:accent3>
      <a:accent4>
        <a:srgbClr val="D33682"/>
      </a:accent4>
      <a:accent5>
        <a:srgbClr val="6C26D2"/>
      </a:accent5>
      <a:accent6>
        <a:srgbClr val="2AA198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8B8327A4E1A2F4991A0E4F4742F8520" ma:contentTypeVersion="11" ma:contentTypeDescription="Ein neues Dokument erstellen." ma:contentTypeScope="" ma:versionID="54a0551c9fe4cc905ea12b3b5ad07361">
  <xsd:schema xmlns:xsd="http://www.w3.org/2001/XMLSchema" xmlns:xs="http://www.w3.org/2001/XMLSchema" xmlns:p="http://schemas.microsoft.com/office/2006/metadata/properties" xmlns:ns3="1a3f6935-79e5-4f35-93b7-874a41e43895" xmlns:ns4="7e2617ee-f2bd-4987-b948-54fcdd74a2fc" targetNamespace="http://schemas.microsoft.com/office/2006/metadata/properties" ma:root="true" ma:fieldsID="2f7e82094ec1414caef55a8ae176edc5" ns3:_="" ns4:_="">
    <xsd:import namespace="1a3f6935-79e5-4f35-93b7-874a41e43895"/>
    <xsd:import namespace="7e2617ee-f2bd-4987-b948-54fcdd74a2f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Locatio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3f6935-79e5-4f35-93b7-874a41e438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Location" ma:index="12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2617ee-f2bd-4987-b948-54fcdd74a2fc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Freigabehinweis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DBE1D5-E2E6-4AAE-80D2-E73BB31A71D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345D72-627B-44F4-85AE-9210C9680F59}">
  <ds:schemaRefs>
    <ds:schemaRef ds:uri="1a3f6935-79e5-4f35-93b7-874a41e43895"/>
    <ds:schemaRef ds:uri="http://purl.org/dc/elements/1.1/"/>
    <ds:schemaRef ds:uri="http://purl.org/dc/terms/"/>
    <ds:schemaRef ds:uri="http://schemas.microsoft.com/office/2006/documentManagement/types"/>
    <ds:schemaRef ds:uri="http://purl.org/dc/dcmitype/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7e2617ee-f2bd-4987-b948-54fcdd74a2fc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9055D2DC-C782-463A-8514-CC7164FA26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a3f6935-79e5-4f35-93b7-874a41e43895"/>
    <ds:schemaRef ds:uri="7e2617ee-f2bd-4987-b948-54fcdd74a2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930A7FB-F007-4531-989C-8E78628B66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Vorlage_Allgemein.dotx</Template>
  <TotalTime>0</TotalTime>
  <Pages>8</Pages>
  <Words>270</Words>
  <Characters>1701</Characters>
  <Application>Microsoft Office Word</Application>
  <DocSecurity>0</DocSecurity>
  <Lines>14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Brügger</dc:creator>
  <cp:keywords/>
  <dc:description/>
  <cp:lastModifiedBy>Julian Bruegger</cp:lastModifiedBy>
  <cp:revision>4</cp:revision>
  <dcterms:created xsi:type="dcterms:W3CDTF">2019-10-30T08:00:00Z</dcterms:created>
  <dcterms:modified xsi:type="dcterms:W3CDTF">2019-10-31T15:20:00Z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0x01010078B8327A4E1A2F4991A0E4F4742F8520</vt:lpwstr>
  </property>
</Properties>
</file>